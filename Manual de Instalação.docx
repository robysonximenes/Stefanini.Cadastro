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4AF5" w:rsidRPr="003547F1" w:rsidRDefault="0014723C" w:rsidP="001D4D61">
      <w:pPr>
        <w:rPr>
          <w:rFonts w:cs="Calibri"/>
          <w:szCs w:val="22"/>
        </w:rPr>
      </w:pPr>
      <w:r>
        <w:rPr>
          <w:noProof/>
          <w:lang w:eastAsia="pt-BR"/>
        </w:rPr>
        <w:drawing>
          <wp:anchor distT="0" distB="0" distL="114300" distR="114300" simplePos="0" relativeHeight="251739648" behindDoc="1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0</wp:posOffset>
            </wp:positionV>
            <wp:extent cx="1905000" cy="1905000"/>
            <wp:effectExtent l="0" t="0" r="0" b="0"/>
            <wp:wrapNone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4AF5" w:rsidRPr="003547F1" w:rsidRDefault="004B4AF5" w:rsidP="001D4D61">
      <w:pPr>
        <w:rPr>
          <w:rFonts w:cs="Calibri"/>
          <w:szCs w:val="22"/>
        </w:rPr>
      </w:pPr>
    </w:p>
    <w:p w:rsidR="004B4AF5" w:rsidRPr="003547F1" w:rsidRDefault="004B4AF5" w:rsidP="001D4D61">
      <w:pPr>
        <w:rPr>
          <w:rFonts w:cs="Calibri"/>
          <w:szCs w:val="22"/>
        </w:rPr>
      </w:pPr>
    </w:p>
    <w:p w:rsidR="006964F5" w:rsidRPr="003547F1" w:rsidRDefault="006964F5" w:rsidP="001D4D61">
      <w:pPr>
        <w:rPr>
          <w:rFonts w:cs="Calibri"/>
          <w:szCs w:val="22"/>
        </w:rPr>
      </w:pPr>
    </w:p>
    <w:p w:rsidR="006964F5" w:rsidRPr="003547F1" w:rsidRDefault="006964F5" w:rsidP="0019532E">
      <w:pPr>
        <w:jc w:val="center"/>
        <w:rPr>
          <w:rFonts w:cs="Calibri"/>
          <w:szCs w:val="22"/>
        </w:rPr>
      </w:pPr>
    </w:p>
    <w:p w:rsidR="006964F5" w:rsidRPr="003547F1" w:rsidRDefault="006964F5" w:rsidP="001D4D61">
      <w:pPr>
        <w:rPr>
          <w:rFonts w:cs="Calibri"/>
          <w:szCs w:val="22"/>
        </w:rPr>
      </w:pPr>
    </w:p>
    <w:p w:rsidR="004B4AF5" w:rsidRPr="003547F1" w:rsidRDefault="004B4AF5" w:rsidP="001D4D61">
      <w:pPr>
        <w:rPr>
          <w:rFonts w:cs="Calibri"/>
          <w:szCs w:val="22"/>
        </w:rPr>
      </w:pPr>
    </w:p>
    <w:p w:rsidR="001D4D61" w:rsidRPr="003547F1" w:rsidRDefault="001D4D61" w:rsidP="001D4D61">
      <w:pPr>
        <w:rPr>
          <w:rFonts w:cs="Calibri"/>
          <w:szCs w:val="22"/>
        </w:rPr>
      </w:pPr>
    </w:p>
    <w:p w:rsidR="001D4D61" w:rsidRDefault="001D4D61" w:rsidP="001D4D61">
      <w:pPr>
        <w:rPr>
          <w:rFonts w:cs="Calibri"/>
          <w:szCs w:val="22"/>
        </w:rPr>
      </w:pPr>
    </w:p>
    <w:p w:rsidR="00D74ED2" w:rsidRPr="003547F1" w:rsidRDefault="00D74ED2" w:rsidP="001D4D61">
      <w:pPr>
        <w:rPr>
          <w:rFonts w:cs="Calibri"/>
          <w:szCs w:val="22"/>
        </w:rPr>
      </w:pPr>
    </w:p>
    <w:p w:rsidR="001D4D61" w:rsidRPr="003547F1" w:rsidRDefault="001D4D61" w:rsidP="001D4D61">
      <w:pPr>
        <w:rPr>
          <w:rFonts w:cs="Calibri"/>
          <w:szCs w:val="22"/>
        </w:rPr>
      </w:pPr>
    </w:p>
    <w:p w:rsidR="001D4D61" w:rsidRDefault="001D4D61" w:rsidP="001D4D61">
      <w:pPr>
        <w:rPr>
          <w:rFonts w:cs="Calibri"/>
          <w:szCs w:val="22"/>
        </w:rPr>
      </w:pPr>
    </w:p>
    <w:p w:rsidR="0014723C" w:rsidRDefault="0014723C" w:rsidP="001D4D61">
      <w:pPr>
        <w:rPr>
          <w:rFonts w:cs="Calibri"/>
          <w:szCs w:val="22"/>
        </w:rPr>
      </w:pPr>
    </w:p>
    <w:p w:rsidR="0014723C" w:rsidRDefault="0014723C" w:rsidP="001D4D61">
      <w:pPr>
        <w:rPr>
          <w:rFonts w:cs="Calibri"/>
          <w:szCs w:val="22"/>
        </w:rPr>
      </w:pPr>
    </w:p>
    <w:p w:rsidR="0014723C" w:rsidRDefault="0014723C" w:rsidP="001D4D61">
      <w:pPr>
        <w:rPr>
          <w:rFonts w:cs="Calibri"/>
          <w:szCs w:val="22"/>
        </w:rPr>
      </w:pPr>
    </w:p>
    <w:p w:rsidR="0014723C" w:rsidRDefault="0014723C" w:rsidP="001D4D61">
      <w:pPr>
        <w:rPr>
          <w:rFonts w:cs="Calibri"/>
          <w:szCs w:val="22"/>
        </w:rPr>
      </w:pPr>
    </w:p>
    <w:p w:rsidR="0014723C" w:rsidRDefault="0014723C" w:rsidP="001D4D61">
      <w:pPr>
        <w:rPr>
          <w:rFonts w:cs="Calibri"/>
          <w:szCs w:val="22"/>
        </w:rPr>
      </w:pPr>
    </w:p>
    <w:p w:rsidR="0014723C" w:rsidRPr="003547F1" w:rsidRDefault="0014723C" w:rsidP="001D4D61">
      <w:pPr>
        <w:rPr>
          <w:rFonts w:cs="Calibri"/>
          <w:szCs w:val="22"/>
        </w:rPr>
      </w:pPr>
    </w:p>
    <w:p w:rsidR="00CD3711" w:rsidRPr="0014723C" w:rsidRDefault="0014723C" w:rsidP="0019532E">
      <w:pPr>
        <w:pBdr>
          <w:bottom w:val="single" w:sz="4" w:space="1" w:color="auto"/>
        </w:pBdr>
        <w:tabs>
          <w:tab w:val="left" w:pos="2250"/>
        </w:tabs>
        <w:jc w:val="right"/>
        <w:rPr>
          <w:rFonts w:cs="Calibri"/>
          <w:sz w:val="48"/>
          <w:szCs w:val="48"/>
          <w:u w:val="single"/>
        </w:rPr>
      </w:pPr>
      <w:r>
        <w:rPr>
          <w:rFonts w:cs="Calibri"/>
          <w:sz w:val="48"/>
          <w:szCs w:val="48"/>
        </w:rPr>
        <w:t>Manual de Instala</w:t>
      </w:r>
      <w:r w:rsidRPr="0014723C">
        <w:rPr>
          <w:rFonts w:cs="Calibri"/>
          <w:sz w:val="48"/>
          <w:szCs w:val="48"/>
        </w:rPr>
        <w:t>ç</w:t>
      </w:r>
      <w:r>
        <w:rPr>
          <w:rFonts w:cs="Calibri"/>
          <w:sz w:val="48"/>
          <w:szCs w:val="48"/>
        </w:rPr>
        <w:t>ão da Aplicação</w:t>
      </w:r>
    </w:p>
    <w:p w:rsidR="00B74C1C" w:rsidRDefault="00953751" w:rsidP="0019532E">
      <w:pPr>
        <w:pBdr>
          <w:bottom w:val="single" w:sz="4" w:space="1" w:color="auto"/>
        </w:pBdr>
        <w:tabs>
          <w:tab w:val="left" w:pos="2250"/>
        </w:tabs>
        <w:jc w:val="right"/>
        <w:rPr>
          <w:rFonts w:cs="Calibri"/>
          <w:sz w:val="48"/>
          <w:szCs w:val="48"/>
        </w:rPr>
      </w:pPr>
      <w:r>
        <w:rPr>
          <w:rFonts w:cs="Calibri"/>
          <w:sz w:val="48"/>
          <w:szCs w:val="48"/>
        </w:rPr>
        <w:t>WEBLOGIC 11g</w:t>
      </w:r>
    </w:p>
    <w:p w:rsidR="00F96E1B" w:rsidRDefault="00F96E1B" w:rsidP="00CD3711">
      <w:pPr>
        <w:tabs>
          <w:tab w:val="left" w:pos="2250"/>
        </w:tabs>
        <w:jc w:val="right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>&lt;</w:t>
      </w:r>
      <w:r w:rsidR="00074679">
        <w:rPr>
          <w:rFonts w:cs="Calibri"/>
          <w:sz w:val="36"/>
          <w:szCs w:val="36"/>
        </w:rPr>
        <w:t>1.0</w:t>
      </w:r>
      <w:r>
        <w:rPr>
          <w:rFonts w:cs="Calibri"/>
          <w:sz w:val="36"/>
          <w:szCs w:val="36"/>
        </w:rPr>
        <w:t>&gt;</w:t>
      </w:r>
    </w:p>
    <w:p w:rsidR="001D4D61" w:rsidRPr="003547F1" w:rsidRDefault="001D4D61" w:rsidP="001D4D61">
      <w:pPr>
        <w:rPr>
          <w:rFonts w:cs="Calibri"/>
          <w:szCs w:val="22"/>
        </w:rPr>
      </w:pPr>
    </w:p>
    <w:p w:rsidR="001D4D61" w:rsidRPr="003547F1" w:rsidRDefault="001D4D61" w:rsidP="00ED1F5B">
      <w:pPr>
        <w:sectPr w:rsidR="001D4D61" w:rsidRPr="003547F1" w:rsidSect="00ED1F5B">
          <w:headerReference w:type="default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7" w:h="16839" w:code="9"/>
          <w:pgMar w:top="1440" w:right="1080" w:bottom="1440" w:left="1080" w:header="720" w:footer="720" w:gutter="0"/>
          <w:cols w:space="720"/>
          <w:titlePg/>
          <w:docGrid w:linePitch="299"/>
        </w:sectPr>
      </w:pPr>
    </w:p>
    <w:p w:rsidR="004C2310" w:rsidRDefault="004C2310" w:rsidP="004C2310">
      <w:pPr>
        <w:rPr>
          <w:b/>
          <w:bCs/>
          <w:sz w:val="28"/>
        </w:rPr>
      </w:pPr>
      <w:bookmarkStart w:id="0" w:name="_Toc520626703"/>
      <w:r>
        <w:rPr>
          <w:b/>
          <w:bCs/>
          <w:sz w:val="28"/>
        </w:rPr>
        <w:lastRenderedPageBreak/>
        <w:t>Informações sobre o Documento</w:t>
      </w:r>
      <w:bookmarkEnd w:id="0"/>
    </w:p>
    <w:p w:rsidR="004C2310" w:rsidRDefault="004C2310" w:rsidP="004C2310"/>
    <w:tbl>
      <w:tblPr>
        <w:tblW w:w="0" w:type="auto"/>
        <w:tblInd w:w="1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83"/>
        <w:gridCol w:w="6095"/>
      </w:tblGrid>
      <w:tr w:rsidR="004C2310" w:rsidTr="004D214E">
        <w:trPr>
          <w:cantSplit/>
        </w:trPr>
        <w:tc>
          <w:tcPr>
            <w:tcW w:w="4383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Nome do Documento</w:t>
            </w:r>
          </w:p>
        </w:tc>
        <w:tc>
          <w:tcPr>
            <w:tcW w:w="6095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Tipo do Documento</w:t>
            </w:r>
          </w:p>
        </w:tc>
      </w:tr>
      <w:tr w:rsidR="004C2310" w:rsidTr="004D214E">
        <w:trPr>
          <w:cantSplit/>
        </w:trPr>
        <w:tc>
          <w:tcPr>
            <w:tcW w:w="4383" w:type="dxa"/>
          </w:tcPr>
          <w:p w:rsidR="004C2310" w:rsidRPr="003A51FC" w:rsidRDefault="004C2310" w:rsidP="00953751">
            <w:r w:rsidRPr="003A51FC">
              <w:t xml:space="preserve"> </w:t>
            </w:r>
            <w:r w:rsidR="0014723C">
              <w:t>Instalação_Tecnica</w:t>
            </w:r>
            <w:r w:rsidRPr="003A51FC">
              <w:t>.doc</w:t>
            </w:r>
            <w:r>
              <w:t>x</w:t>
            </w:r>
          </w:p>
        </w:tc>
        <w:tc>
          <w:tcPr>
            <w:tcW w:w="6095" w:type="dxa"/>
          </w:tcPr>
          <w:p w:rsidR="004C2310" w:rsidRDefault="003A29EE" w:rsidP="004D214E">
            <w:pPr>
              <w:rPr>
                <w:highlight w:val="yellow"/>
              </w:rPr>
            </w:pPr>
            <w:fldSimple w:instr=" TITLE  \* MERGEFORMAT ">
              <w:r w:rsidR="004C2310" w:rsidRPr="002502EE">
                <w:t xml:space="preserve">Manual de </w:t>
              </w:r>
              <w:r w:rsidR="0014723C">
                <w:t>Instalação e configuração</w:t>
              </w:r>
            </w:fldSimple>
          </w:p>
        </w:tc>
      </w:tr>
    </w:tbl>
    <w:p w:rsidR="004C2310" w:rsidRDefault="004C2310" w:rsidP="004C2310"/>
    <w:tbl>
      <w:tblPr>
        <w:tblW w:w="10478" w:type="dxa"/>
        <w:tblInd w:w="1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2660"/>
        <w:gridCol w:w="2126"/>
        <w:gridCol w:w="3544"/>
      </w:tblGrid>
      <w:tr w:rsidR="004C2310" w:rsidTr="004D214E">
        <w:trPr>
          <w:cantSplit/>
        </w:trPr>
        <w:tc>
          <w:tcPr>
            <w:tcW w:w="2148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Data de Criação</w:t>
            </w:r>
          </w:p>
        </w:tc>
        <w:tc>
          <w:tcPr>
            <w:tcW w:w="2660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Criado Por</w:t>
            </w:r>
          </w:p>
        </w:tc>
        <w:tc>
          <w:tcPr>
            <w:tcW w:w="2126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Data de Aprovação</w:t>
            </w:r>
          </w:p>
        </w:tc>
        <w:tc>
          <w:tcPr>
            <w:tcW w:w="3544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Aprovado por</w:t>
            </w:r>
          </w:p>
        </w:tc>
      </w:tr>
      <w:tr w:rsidR="004C2310" w:rsidTr="004D214E">
        <w:trPr>
          <w:cantSplit/>
        </w:trPr>
        <w:tc>
          <w:tcPr>
            <w:tcW w:w="2148" w:type="dxa"/>
          </w:tcPr>
          <w:p w:rsidR="004C2310" w:rsidRDefault="0014723C" w:rsidP="004D214E">
            <w:pPr>
              <w:rPr>
                <w:highlight w:val="yellow"/>
              </w:rPr>
            </w:pPr>
            <w:r>
              <w:t>15/03/2020</w:t>
            </w:r>
          </w:p>
        </w:tc>
        <w:tc>
          <w:tcPr>
            <w:tcW w:w="2660" w:type="dxa"/>
          </w:tcPr>
          <w:p w:rsidR="004C2310" w:rsidRPr="002502EE" w:rsidRDefault="004C2310" w:rsidP="004D214E">
            <w:proofErr w:type="spellStart"/>
            <w:r>
              <w:t>Robyson</w:t>
            </w:r>
            <w:proofErr w:type="spellEnd"/>
            <w:r>
              <w:t xml:space="preserve"> Ximenes</w:t>
            </w:r>
          </w:p>
        </w:tc>
        <w:tc>
          <w:tcPr>
            <w:tcW w:w="2126" w:type="dxa"/>
          </w:tcPr>
          <w:p w:rsidR="004C2310" w:rsidRPr="002502EE" w:rsidRDefault="0014723C" w:rsidP="004D214E">
            <w:r>
              <w:t>15/03/2020</w:t>
            </w:r>
          </w:p>
        </w:tc>
        <w:tc>
          <w:tcPr>
            <w:tcW w:w="3544" w:type="dxa"/>
          </w:tcPr>
          <w:p w:rsidR="004C2310" w:rsidRDefault="0014723C" w:rsidP="004D214E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Robyson</w:t>
            </w:r>
            <w:proofErr w:type="spellEnd"/>
            <w:r>
              <w:rPr>
                <w:highlight w:val="yellow"/>
              </w:rPr>
              <w:t xml:space="preserve"> Ximenes</w:t>
            </w:r>
          </w:p>
        </w:tc>
      </w:tr>
    </w:tbl>
    <w:p w:rsidR="004C2310" w:rsidRDefault="004C2310" w:rsidP="004C2310"/>
    <w:p w:rsidR="004C2310" w:rsidRDefault="004C2310" w:rsidP="004C2310">
      <w:pPr>
        <w:rPr>
          <w:b/>
          <w:bCs/>
          <w:sz w:val="28"/>
        </w:rPr>
      </w:pPr>
      <w:bookmarkStart w:id="1" w:name="_Toc520626704"/>
      <w:r>
        <w:rPr>
          <w:b/>
          <w:bCs/>
          <w:sz w:val="28"/>
        </w:rPr>
        <w:t>Histórico de Revisões</w:t>
      </w:r>
      <w:bookmarkEnd w:id="1"/>
    </w:p>
    <w:p w:rsidR="004C2310" w:rsidRDefault="004C2310" w:rsidP="004C2310"/>
    <w:tbl>
      <w:tblPr>
        <w:tblW w:w="0" w:type="auto"/>
        <w:tblInd w:w="1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8"/>
        <w:gridCol w:w="2043"/>
        <w:gridCol w:w="2727"/>
        <w:gridCol w:w="4820"/>
      </w:tblGrid>
      <w:tr w:rsidR="004C2310" w:rsidTr="004D214E">
        <w:trPr>
          <w:cantSplit/>
        </w:trPr>
        <w:tc>
          <w:tcPr>
            <w:tcW w:w="888" w:type="dxa"/>
          </w:tcPr>
          <w:p w:rsidR="004C2310" w:rsidRDefault="004C2310" w:rsidP="004D214E">
            <w:pPr>
              <w:rPr>
                <w:b/>
              </w:rPr>
            </w:pPr>
            <w:proofErr w:type="spellStart"/>
            <w:r>
              <w:rPr>
                <w:b/>
              </w:rPr>
              <w:t>Rev</w:t>
            </w:r>
            <w:proofErr w:type="spellEnd"/>
            <w:r>
              <w:rPr>
                <w:b/>
              </w:rPr>
              <w:t xml:space="preserve"> #</w:t>
            </w:r>
          </w:p>
        </w:tc>
        <w:tc>
          <w:tcPr>
            <w:tcW w:w="2043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727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Atualizado por</w:t>
            </w:r>
          </w:p>
        </w:tc>
        <w:tc>
          <w:tcPr>
            <w:tcW w:w="4820" w:type="dxa"/>
          </w:tcPr>
          <w:p w:rsidR="004C2310" w:rsidRDefault="004C2310" w:rsidP="004D214E">
            <w:pPr>
              <w:rPr>
                <w:b/>
              </w:rPr>
            </w:pPr>
            <w:r>
              <w:rPr>
                <w:b/>
              </w:rPr>
              <w:t>Descrição da Atualização</w:t>
            </w:r>
          </w:p>
        </w:tc>
      </w:tr>
      <w:tr w:rsidR="004C2310" w:rsidTr="004D214E">
        <w:trPr>
          <w:cantSplit/>
        </w:trPr>
        <w:tc>
          <w:tcPr>
            <w:tcW w:w="888" w:type="dxa"/>
          </w:tcPr>
          <w:p w:rsidR="004C2310" w:rsidRPr="002502EE" w:rsidRDefault="004C2310" w:rsidP="004D214E">
            <w:pPr>
              <w:jc w:val="center"/>
            </w:pPr>
            <w:r>
              <w:t>1</w:t>
            </w:r>
          </w:p>
        </w:tc>
        <w:tc>
          <w:tcPr>
            <w:tcW w:w="2043" w:type="dxa"/>
          </w:tcPr>
          <w:p w:rsidR="004C2310" w:rsidRPr="002502EE" w:rsidRDefault="0014723C" w:rsidP="004D214E">
            <w:r>
              <w:t>15/03/2020</w:t>
            </w:r>
          </w:p>
        </w:tc>
        <w:tc>
          <w:tcPr>
            <w:tcW w:w="2727" w:type="dxa"/>
          </w:tcPr>
          <w:p w:rsidR="004C2310" w:rsidRPr="002502EE" w:rsidRDefault="004C2310" w:rsidP="004D214E">
            <w:proofErr w:type="spellStart"/>
            <w:r>
              <w:t>Robyson</w:t>
            </w:r>
            <w:proofErr w:type="spellEnd"/>
            <w:r>
              <w:t xml:space="preserve"> Ximenes</w:t>
            </w:r>
          </w:p>
        </w:tc>
        <w:tc>
          <w:tcPr>
            <w:tcW w:w="4820" w:type="dxa"/>
          </w:tcPr>
          <w:p w:rsidR="004C2310" w:rsidRDefault="004C2310" w:rsidP="004D214E">
            <w:r w:rsidRPr="002502EE">
              <w:t xml:space="preserve">Criação </w:t>
            </w:r>
            <w:r>
              <w:t>do documento.</w:t>
            </w:r>
          </w:p>
        </w:tc>
      </w:tr>
      <w:tr w:rsidR="004C2310" w:rsidTr="004D214E">
        <w:trPr>
          <w:cantSplit/>
        </w:trPr>
        <w:tc>
          <w:tcPr>
            <w:tcW w:w="888" w:type="dxa"/>
          </w:tcPr>
          <w:p w:rsidR="004C2310" w:rsidRPr="002502EE" w:rsidRDefault="00CE6168" w:rsidP="004D214E">
            <w:pPr>
              <w:jc w:val="center"/>
            </w:pPr>
            <w:r>
              <w:t>2</w:t>
            </w:r>
          </w:p>
        </w:tc>
        <w:tc>
          <w:tcPr>
            <w:tcW w:w="2043" w:type="dxa"/>
          </w:tcPr>
          <w:p w:rsidR="004C2310" w:rsidRPr="002502EE" w:rsidRDefault="0014723C" w:rsidP="004D214E">
            <w:r>
              <w:t>15/03/2020</w:t>
            </w:r>
          </w:p>
        </w:tc>
        <w:tc>
          <w:tcPr>
            <w:tcW w:w="2727" w:type="dxa"/>
          </w:tcPr>
          <w:p w:rsidR="004C2310" w:rsidRPr="002502EE" w:rsidRDefault="0014723C" w:rsidP="004D214E">
            <w:proofErr w:type="spellStart"/>
            <w:r>
              <w:t>Robyson</w:t>
            </w:r>
            <w:proofErr w:type="spellEnd"/>
            <w:r>
              <w:t xml:space="preserve"> Ximenes</w:t>
            </w:r>
          </w:p>
        </w:tc>
        <w:tc>
          <w:tcPr>
            <w:tcW w:w="4820" w:type="dxa"/>
          </w:tcPr>
          <w:p w:rsidR="004C2310" w:rsidRPr="002502EE" w:rsidRDefault="00CE6168" w:rsidP="004D214E">
            <w:r>
              <w:t>Revisão</w:t>
            </w:r>
          </w:p>
        </w:tc>
      </w:tr>
      <w:tr w:rsidR="00953751" w:rsidTr="004D214E">
        <w:trPr>
          <w:cantSplit/>
        </w:trPr>
        <w:tc>
          <w:tcPr>
            <w:tcW w:w="888" w:type="dxa"/>
          </w:tcPr>
          <w:p w:rsidR="00953751" w:rsidRPr="002502EE" w:rsidRDefault="00953751" w:rsidP="004D214E">
            <w:pPr>
              <w:jc w:val="center"/>
            </w:pPr>
          </w:p>
        </w:tc>
        <w:tc>
          <w:tcPr>
            <w:tcW w:w="2043" w:type="dxa"/>
          </w:tcPr>
          <w:p w:rsidR="00953751" w:rsidRPr="002502EE" w:rsidRDefault="00953751" w:rsidP="004D214E"/>
        </w:tc>
        <w:tc>
          <w:tcPr>
            <w:tcW w:w="2727" w:type="dxa"/>
          </w:tcPr>
          <w:p w:rsidR="00953751" w:rsidRPr="002502EE" w:rsidRDefault="00953751" w:rsidP="004D214E"/>
        </w:tc>
        <w:tc>
          <w:tcPr>
            <w:tcW w:w="4820" w:type="dxa"/>
          </w:tcPr>
          <w:p w:rsidR="00953751" w:rsidRPr="002502EE" w:rsidRDefault="00953751" w:rsidP="004D214E"/>
        </w:tc>
      </w:tr>
      <w:tr w:rsidR="00953751" w:rsidTr="004D214E">
        <w:trPr>
          <w:cantSplit/>
        </w:trPr>
        <w:tc>
          <w:tcPr>
            <w:tcW w:w="888" w:type="dxa"/>
          </w:tcPr>
          <w:p w:rsidR="00953751" w:rsidRPr="002502EE" w:rsidRDefault="00953751" w:rsidP="004D214E">
            <w:pPr>
              <w:jc w:val="center"/>
            </w:pPr>
          </w:p>
        </w:tc>
        <w:tc>
          <w:tcPr>
            <w:tcW w:w="2043" w:type="dxa"/>
          </w:tcPr>
          <w:p w:rsidR="00953751" w:rsidRPr="002502EE" w:rsidRDefault="00953751" w:rsidP="004D214E"/>
        </w:tc>
        <w:tc>
          <w:tcPr>
            <w:tcW w:w="2727" w:type="dxa"/>
          </w:tcPr>
          <w:p w:rsidR="00953751" w:rsidRPr="002502EE" w:rsidRDefault="00953751" w:rsidP="004D214E"/>
        </w:tc>
        <w:tc>
          <w:tcPr>
            <w:tcW w:w="4820" w:type="dxa"/>
          </w:tcPr>
          <w:p w:rsidR="00953751" w:rsidRPr="002502EE" w:rsidRDefault="00953751" w:rsidP="004D214E"/>
        </w:tc>
      </w:tr>
    </w:tbl>
    <w:p w:rsidR="00AB3096" w:rsidRDefault="00AB3096" w:rsidP="004C2310">
      <w:pPr>
        <w:pStyle w:val="Ttulo1"/>
        <w:numPr>
          <w:ilvl w:val="0"/>
          <w:numId w:val="0"/>
        </w:numPr>
      </w:pPr>
    </w:p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4C2310" w:rsidRDefault="004C2310" w:rsidP="004C2310"/>
    <w:p w:rsidR="001F5420" w:rsidRDefault="001F5420" w:rsidP="004C2310"/>
    <w:p w:rsidR="001F5420" w:rsidRDefault="001F5420" w:rsidP="004C2310"/>
    <w:p w:rsidR="001F5420" w:rsidRDefault="001F5420" w:rsidP="004C2310"/>
    <w:p w:rsidR="001F5420" w:rsidRDefault="001F5420" w:rsidP="004C2310"/>
    <w:p w:rsidR="004C2310" w:rsidRDefault="004C2310" w:rsidP="004C2310"/>
    <w:p w:rsidR="004C2310" w:rsidRPr="003547F1" w:rsidRDefault="004C2310" w:rsidP="004C2310">
      <w:pPr>
        <w:pBdr>
          <w:bottom w:val="single" w:sz="4" w:space="1" w:color="auto"/>
        </w:pBdr>
        <w:rPr>
          <w:b/>
          <w:sz w:val="28"/>
          <w:szCs w:val="28"/>
        </w:rPr>
      </w:pPr>
      <w:r w:rsidRPr="003547F1">
        <w:rPr>
          <w:b/>
          <w:sz w:val="28"/>
          <w:szCs w:val="28"/>
        </w:rPr>
        <w:t>Índice</w:t>
      </w:r>
    </w:p>
    <w:p w:rsidR="004C2310" w:rsidRPr="003547F1" w:rsidRDefault="004C2310" w:rsidP="004D214E">
      <w:pPr>
        <w:pStyle w:val="Sumrio1"/>
      </w:pPr>
    </w:p>
    <w:p w:rsidR="0036649C" w:rsidRDefault="004C2310">
      <w:pPr>
        <w:pStyle w:val="Sumrio1"/>
        <w:rPr>
          <w:rFonts w:asciiTheme="minorHAnsi" w:eastAsiaTheme="minorEastAsia" w:hAnsiTheme="minorHAnsi" w:cstheme="minorBidi"/>
          <w:b w:val="0"/>
          <w:noProof/>
          <w:szCs w:val="22"/>
          <w:lang w:eastAsia="pt-BR"/>
        </w:rPr>
      </w:pPr>
      <w:r w:rsidRPr="003547F1">
        <w:fldChar w:fldCharType="begin"/>
      </w:r>
      <w:r w:rsidRPr="003547F1">
        <w:instrText xml:space="preserve"> TOC \o "1-3" \h \z \u </w:instrText>
      </w:r>
      <w:r w:rsidRPr="003547F1">
        <w:fldChar w:fldCharType="separate"/>
      </w:r>
      <w:hyperlink w:anchor="_Toc35172474" w:history="1">
        <w:r w:rsidR="0036649C" w:rsidRPr="00B10579">
          <w:rPr>
            <w:rStyle w:val="Hyperlink"/>
            <w:noProof/>
          </w:rPr>
          <w:t>1</w:t>
        </w:r>
        <w:r w:rsidR="0036649C">
          <w:rPr>
            <w:rFonts w:asciiTheme="minorHAnsi" w:eastAsiaTheme="minorEastAsia" w:hAnsiTheme="minorHAnsi" w:cstheme="minorBidi"/>
            <w:b w:val="0"/>
            <w:noProof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Instalação e configuração Aplicativo de Cadastro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_Toc35172474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4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75" w:history="1">
        <w:r w:rsidR="0036649C" w:rsidRPr="00B10579">
          <w:rPr>
            <w:rStyle w:val="Hyperlink"/>
            <w:noProof/>
          </w:rPr>
          <w:t>1.1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Servidor de Aplicativo Weblogic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_Toc35172475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4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76" w:history="1">
        <w:r w:rsidR="0036649C" w:rsidRPr="00B10579">
          <w:rPr>
            <w:rStyle w:val="Hyperlink"/>
            <w:noProof/>
          </w:rPr>
          <w:t>1.2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Descrição EJB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_Toc35172476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4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77" w:history="1">
        <w:r w:rsidR="0036649C" w:rsidRPr="00B10579">
          <w:rPr>
            <w:rStyle w:val="Hyperlink"/>
            <w:noProof/>
          </w:rPr>
          <w:t>1.3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Instalando o Módulo EJB no Servidor WebLogic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_Toc35172477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4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78" w:history="1">
        <w:r w:rsidR="0036649C" w:rsidRPr="00B10579">
          <w:rPr>
            <w:rStyle w:val="Hyperlink"/>
            <w:noProof/>
          </w:rPr>
          <w:t>1.4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Instalando o Módulo WEB no Servidor WebLogic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_Toc35172478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8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79" w:history="1">
        <w:r w:rsidR="0036649C" w:rsidRPr="00B10579">
          <w:rPr>
            <w:rStyle w:val="Hyperlink"/>
            <w:noProof/>
          </w:rPr>
          <w:t>1.5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Configurando o Timeout Servidor WebLogic - JTA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_Toc35172479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9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80" w:history="1">
        <w:r w:rsidR="0036649C" w:rsidRPr="00B10579">
          <w:rPr>
            <w:rStyle w:val="Hyperlink"/>
            <w:noProof/>
          </w:rPr>
          <w:t>1.6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Configurando Pr</w:t>
        </w:r>
        <w:bookmarkStart w:id="2" w:name="_GoBack"/>
        <w:bookmarkEnd w:id="2"/>
        <w:r w:rsidR="0036649C" w:rsidRPr="00B10579">
          <w:rPr>
            <w:rStyle w:val="Hyperlink"/>
            <w:noProof/>
          </w:rPr>
          <w:t>operties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_Toc35172480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10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1"/>
        <w:rPr>
          <w:rFonts w:asciiTheme="minorHAnsi" w:eastAsiaTheme="minorEastAsia" w:hAnsiTheme="minorHAnsi" w:cstheme="minorBidi"/>
          <w:b w:val="0"/>
          <w:noProof/>
          <w:szCs w:val="22"/>
          <w:lang w:eastAsia="pt-BR"/>
        </w:rPr>
      </w:pPr>
      <w:hyperlink w:anchor="_Toc35172481" w:history="1">
        <w:r w:rsidR="0036649C" w:rsidRPr="00B10579">
          <w:rPr>
            <w:rStyle w:val="Hyperlink"/>
            <w:noProof/>
          </w:rPr>
          <w:t>2</w:t>
        </w:r>
        <w:r w:rsidR="0036649C">
          <w:rPr>
            <w:rFonts w:asciiTheme="minorHAnsi" w:eastAsiaTheme="minorEastAsia" w:hAnsiTheme="minorHAnsi" w:cstheme="minorBidi"/>
            <w:b w:val="0"/>
            <w:noProof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 xml:space="preserve">Testar o Serviço hospedado no WebLogic (SoapUI / </w:t>
        </w:r>
        <w:r w:rsidR="0036649C" w:rsidRPr="00B10579">
          <w:rPr>
            <w:rStyle w:val="Hyperlink"/>
            <w:noProof/>
            <w:lang w:val="pt-PT"/>
          </w:rPr>
          <w:t>WebLogic Test Client</w:t>
        </w:r>
        <w:r w:rsidR="0036649C" w:rsidRPr="00B10579">
          <w:rPr>
            <w:rStyle w:val="Hyperlink"/>
            <w:noProof/>
          </w:rPr>
          <w:t>)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_Toc35172481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11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83" w:history="1">
        <w:r w:rsidR="0036649C" w:rsidRPr="00B10579">
          <w:rPr>
            <w:rStyle w:val="Hyperlink"/>
            <w:noProof/>
          </w:rPr>
          <w:t>2.1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Descrição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_Toc35172483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11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84" w:history="1">
        <w:r w:rsidR="0036649C" w:rsidRPr="00B10579">
          <w:rPr>
            <w:rStyle w:val="Hyperlink"/>
            <w:noProof/>
          </w:rPr>
          <w:t>2.2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Teste de Serviço (SoapUI)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_Toc35172484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11</w:t>
        </w:r>
        <w:r w:rsidR="0036649C">
          <w:rPr>
            <w:noProof/>
            <w:webHidden/>
          </w:rPr>
          <w:fldChar w:fldCharType="end"/>
        </w:r>
      </w:hyperlink>
    </w:p>
    <w:p w:rsidR="0036649C" w:rsidRDefault="005A49EB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35172485" w:history="1">
        <w:r w:rsidR="0036649C" w:rsidRPr="00B10579">
          <w:rPr>
            <w:rStyle w:val="Hyperlink"/>
            <w:noProof/>
          </w:rPr>
          <w:t>2.3</w:t>
        </w:r>
        <w:r w:rsidR="0036649C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6649C" w:rsidRPr="00B10579">
          <w:rPr>
            <w:rStyle w:val="Hyperlink"/>
            <w:noProof/>
          </w:rPr>
          <w:t>Projeto SoapUI</w:t>
        </w:r>
        <w:r w:rsidR="0036649C">
          <w:rPr>
            <w:noProof/>
            <w:webHidden/>
          </w:rPr>
          <w:tab/>
        </w:r>
        <w:r w:rsidR="0036649C">
          <w:rPr>
            <w:noProof/>
            <w:webHidden/>
          </w:rPr>
          <w:fldChar w:fldCharType="begin"/>
        </w:r>
        <w:r w:rsidR="0036649C">
          <w:rPr>
            <w:noProof/>
            <w:webHidden/>
          </w:rPr>
          <w:instrText xml:space="preserve"> PAGEREF _Toc35172485 \h </w:instrText>
        </w:r>
        <w:r w:rsidR="0036649C">
          <w:rPr>
            <w:noProof/>
            <w:webHidden/>
          </w:rPr>
        </w:r>
        <w:r w:rsidR="0036649C">
          <w:rPr>
            <w:noProof/>
            <w:webHidden/>
          </w:rPr>
          <w:fldChar w:fldCharType="separate"/>
        </w:r>
        <w:r w:rsidR="00125945">
          <w:rPr>
            <w:noProof/>
            <w:webHidden/>
          </w:rPr>
          <w:t>13</w:t>
        </w:r>
        <w:r w:rsidR="0036649C">
          <w:rPr>
            <w:noProof/>
            <w:webHidden/>
          </w:rPr>
          <w:fldChar w:fldCharType="end"/>
        </w:r>
      </w:hyperlink>
    </w:p>
    <w:p w:rsidR="00CE3933" w:rsidRDefault="004C2310" w:rsidP="004C2310">
      <w:r w:rsidRPr="003547F1">
        <w:fldChar w:fldCharType="end"/>
      </w:r>
    </w:p>
    <w:p w:rsidR="0072267F" w:rsidRDefault="0072267F" w:rsidP="0072267F">
      <w:pPr>
        <w:pStyle w:val="Ttulo1"/>
        <w:pageBreakBefore/>
        <w:numPr>
          <w:ilvl w:val="0"/>
          <w:numId w:val="27"/>
        </w:numPr>
        <w:pBdr>
          <w:bottom w:val="none" w:sz="0" w:space="0" w:color="auto"/>
        </w:pBdr>
        <w:spacing w:before="0"/>
        <w:jc w:val="both"/>
      </w:pPr>
      <w:bookmarkStart w:id="3" w:name="_Toc35172474"/>
      <w:bookmarkStart w:id="4" w:name="_Ref164738543"/>
      <w:bookmarkStart w:id="5" w:name="_Toc272503600"/>
      <w:r>
        <w:lastRenderedPageBreak/>
        <w:t xml:space="preserve">Instalação e configuração </w:t>
      </w:r>
      <w:r w:rsidR="004579EE">
        <w:t>Aplicativo de Cadastro</w:t>
      </w:r>
      <w:bookmarkEnd w:id="3"/>
    </w:p>
    <w:p w:rsidR="00521DEC" w:rsidRDefault="004579EE" w:rsidP="00521DEC">
      <w:pPr>
        <w:pStyle w:val="Ttulo2"/>
      </w:pPr>
      <w:bookmarkStart w:id="6" w:name="_Toc35172475"/>
      <w:r>
        <w:t xml:space="preserve">Servidor de Aplicativo </w:t>
      </w:r>
      <w:proofErr w:type="spellStart"/>
      <w:r>
        <w:t>Weblogic</w:t>
      </w:r>
      <w:bookmarkEnd w:id="6"/>
      <w:proofErr w:type="spellEnd"/>
    </w:p>
    <w:p w:rsidR="00222E05" w:rsidRDefault="00860B84" w:rsidP="00222E05">
      <w:r w:rsidRPr="003E6978">
        <w:t xml:space="preserve">Oracle </w:t>
      </w:r>
      <w:proofErr w:type="spellStart"/>
      <w:r w:rsidRPr="003E6978">
        <w:t>WebLogic</w:t>
      </w:r>
      <w:proofErr w:type="spellEnd"/>
      <w:r w:rsidRPr="003E6978">
        <w:t xml:space="preserve"> Server é um servidor de aplicativos (Java EE).</w:t>
      </w:r>
    </w:p>
    <w:p w:rsidR="00521DEC" w:rsidRPr="003E6978" w:rsidRDefault="00860B84" w:rsidP="00222E05">
      <w:pPr>
        <w:jc w:val="both"/>
      </w:pPr>
      <w:r w:rsidRPr="003E6978">
        <w:t xml:space="preserve">A </w:t>
      </w:r>
      <w:r w:rsidR="00CE6168" w:rsidRPr="003E6978">
        <w:t>infraestrutura</w:t>
      </w:r>
      <w:r w:rsidRPr="003E6978">
        <w:t xml:space="preserve"> </w:t>
      </w:r>
      <w:proofErr w:type="spellStart"/>
      <w:r w:rsidRPr="003E6978">
        <w:t>WebLogic</w:t>
      </w:r>
      <w:proofErr w:type="spellEnd"/>
      <w:r w:rsidRPr="003E6978">
        <w:t xml:space="preserve"> Server suporta a implantação de vários tipos de aplicações distribuídas e é uma base ideal</w:t>
      </w:r>
      <w:r w:rsidR="00222E05">
        <w:t xml:space="preserve"> </w:t>
      </w:r>
      <w:r w:rsidRPr="003E6978">
        <w:t xml:space="preserve">para a criação de aplicativos baseados em Service </w:t>
      </w:r>
      <w:proofErr w:type="spellStart"/>
      <w:r w:rsidRPr="003E6978">
        <w:t>Oriented</w:t>
      </w:r>
      <w:proofErr w:type="spellEnd"/>
      <w:r w:rsidRPr="003E6978">
        <w:t xml:space="preserve"> </w:t>
      </w:r>
      <w:proofErr w:type="spellStart"/>
      <w:r w:rsidRPr="003E6978">
        <w:t>Architectures</w:t>
      </w:r>
      <w:proofErr w:type="spellEnd"/>
      <w:r w:rsidRPr="003E6978">
        <w:t xml:space="preserve"> (SOA). SOA é uma metodologia de projeto que visa maximizar a reutilização de serviços de aplicativos.</w:t>
      </w:r>
    </w:p>
    <w:p w:rsidR="00521DEC" w:rsidRDefault="00860B84" w:rsidP="00625764">
      <w:pPr>
        <w:jc w:val="both"/>
      </w:pPr>
      <w:r w:rsidRPr="003E6978">
        <w:t xml:space="preserve">O </w:t>
      </w:r>
      <w:proofErr w:type="spellStart"/>
      <w:r w:rsidRPr="003E6978">
        <w:t>WebLogic</w:t>
      </w:r>
      <w:proofErr w:type="spellEnd"/>
      <w:r w:rsidRPr="003E6978">
        <w:t xml:space="preserve"> Server fornece um conjunto padrão de APIs para a criação de aplicações distribuídas em Java que podem acessar uma ampla variedade de serviços, tais como bancos de dados, serviços de mensagens e ligações para os sistemas corporativos externos. Usuários finais acessam essas aplicações usando Web browsers ou </w:t>
      </w:r>
      <w:proofErr w:type="spellStart"/>
      <w:r w:rsidRPr="003E6978">
        <w:t>client’s</w:t>
      </w:r>
      <w:proofErr w:type="spellEnd"/>
      <w:r w:rsidRPr="003E6978">
        <w:t xml:space="preserve"> Java.</w:t>
      </w:r>
    </w:p>
    <w:p w:rsidR="004579EE" w:rsidRDefault="004579EE" w:rsidP="00625764">
      <w:pPr>
        <w:jc w:val="both"/>
      </w:pPr>
    </w:p>
    <w:bookmarkEnd w:id="4"/>
    <w:bookmarkEnd w:id="5"/>
    <w:p w:rsidR="00D94916" w:rsidRPr="004579EE" w:rsidRDefault="00D94916" w:rsidP="004579EE">
      <w:pPr>
        <w:keepNext/>
        <w:pBdr>
          <w:bottom w:val="single" w:sz="6" w:space="1" w:color="7F7F7F"/>
        </w:pBdr>
        <w:spacing w:before="480" w:after="120"/>
        <w:outlineLvl w:val="0"/>
        <w:rPr>
          <w:rFonts w:eastAsia="Batang" w:cs="Calibri"/>
          <w:b/>
          <w:vanish/>
          <w:kern w:val="28"/>
          <w:sz w:val="28"/>
        </w:rPr>
      </w:pPr>
    </w:p>
    <w:p w:rsidR="00D94916" w:rsidRDefault="00D94916" w:rsidP="00D94916">
      <w:pPr>
        <w:pStyle w:val="Ttulo2"/>
        <w:spacing w:before="0"/>
      </w:pPr>
      <w:bookmarkStart w:id="7" w:name="_Toc35172476"/>
      <w:r w:rsidRPr="001247A8">
        <w:t>Descrição</w:t>
      </w:r>
      <w:r w:rsidR="004579EE">
        <w:t xml:space="preserve"> EJB</w:t>
      </w:r>
      <w:bookmarkEnd w:id="7"/>
    </w:p>
    <w:p w:rsidR="003C3F23" w:rsidRDefault="00616E38" w:rsidP="009B5E7C">
      <w:pPr>
        <w:spacing w:before="100" w:beforeAutospacing="1" w:after="100" w:afterAutospacing="1"/>
        <w:jc w:val="both"/>
      </w:pPr>
      <w:r w:rsidRPr="00616E38">
        <w:t>"</w:t>
      </w:r>
      <w:proofErr w:type="spellStart"/>
      <w:r w:rsidRPr="00616E38">
        <w:t>Entreprise</w:t>
      </w:r>
      <w:proofErr w:type="spellEnd"/>
      <w:r w:rsidRPr="00616E38">
        <w:t xml:space="preserve"> Java </w:t>
      </w:r>
      <w:proofErr w:type="spellStart"/>
      <w:r w:rsidRPr="00616E38">
        <w:t>Beans</w:t>
      </w:r>
      <w:proofErr w:type="spellEnd"/>
      <w:r w:rsidRPr="00616E38">
        <w:t xml:space="preserve">" (EJB) são componentes de negócios independentes de plataforma, ou seja, pode ser </w:t>
      </w:r>
      <w:proofErr w:type="gramStart"/>
      <w:r w:rsidRPr="00616E38">
        <w:t>utilizadas</w:t>
      </w:r>
      <w:proofErr w:type="gramEnd"/>
      <w:r w:rsidRPr="00616E38">
        <w:t xml:space="preserve"> por qualquer módulo internos de um software (integrados ao mesmo) e módulos externos, como dispositivos portáteis que fazem uso de recursos do sistema.</w:t>
      </w:r>
    </w:p>
    <w:p w:rsidR="00A360F8" w:rsidRPr="00A360F8" w:rsidRDefault="00A360F8" w:rsidP="00A360F8">
      <w:r>
        <w:t xml:space="preserve">Arquivo para </w:t>
      </w:r>
      <w:proofErr w:type="spellStart"/>
      <w:r>
        <w:t>Deploy</w:t>
      </w:r>
      <w:proofErr w:type="spellEnd"/>
      <w:r>
        <w:t xml:space="preserve"> se encontra no </w:t>
      </w:r>
      <w:proofErr w:type="spellStart"/>
      <w:r>
        <w:t>github</w:t>
      </w:r>
      <w:proofErr w:type="spellEnd"/>
      <w:r>
        <w:t xml:space="preserve"> abaixo nas pastas </w:t>
      </w:r>
      <w:r w:rsidRPr="00A360F8">
        <w:t>“</w:t>
      </w:r>
      <w:proofErr w:type="spellStart"/>
      <w:r>
        <w:t>Entregaveis</w:t>
      </w:r>
      <w:proofErr w:type="spellEnd"/>
      <w:r>
        <w:t xml:space="preserve"> V1.0</w:t>
      </w:r>
      <w:r w:rsidRPr="00A360F8">
        <w:t>”</w:t>
      </w:r>
      <w:r>
        <w:t xml:space="preserve"> e “</w:t>
      </w:r>
      <w:proofErr w:type="spellStart"/>
      <w:r>
        <w:t>Entregaveis</w:t>
      </w:r>
      <w:proofErr w:type="spellEnd"/>
      <w:r>
        <w:t xml:space="preserve"> V2.0”.</w:t>
      </w:r>
    </w:p>
    <w:p w:rsidR="00A360F8" w:rsidRDefault="00A360F8" w:rsidP="00A360F8">
      <w:r>
        <w:t xml:space="preserve">Endereço GITHUB: </w:t>
      </w:r>
      <w:hyperlink r:id="rId16" w:history="1">
        <w:r w:rsidRPr="00354EE8">
          <w:rPr>
            <w:rStyle w:val="Hyperlink"/>
          </w:rPr>
          <w:t>https://github.com/robysonximenes/Stefanini.Cadastro</w:t>
        </w:r>
      </w:hyperlink>
    </w:p>
    <w:p w:rsidR="001F36E5" w:rsidRDefault="001F36E5" w:rsidP="00A360F8"/>
    <w:p w:rsidR="001F36E5" w:rsidRDefault="001F36E5" w:rsidP="00A360F8">
      <w:r w:rsidRPr="001F36E5">
        <w:rPr>
          <w:b/>
          <w:bCs/>
        </w:rPr>
        <w:t>Arquivos</w:t>
      </w:r>
      <w:r>
        <w:t xml:space="preserve">: </w:t>
      </w:r>
      <w:proofErr w:type="spellStart"/>
      <w:r w:rsidRPr="001F36E5">
        <w:t>stefanini</w:t>
      </w:r>
      <w:proofErr w:type="spellEnd"/>
      <w:r w:rsidRPr="001F36E5">
        <w:t>-</w:t>
      </w:r>
      <w:proofErr w:type="spellStart"/>
      <w:r w:rsidRPr="001F36E5">
        <w:t>servicos</w:t>
      </w:r>
      <w:proofErr w:type="spellEnd"/>
      <w:r w:rsidRPr="001F36E5">
        <w:t>-cadastros-</w:t>
      </w:r>
      <w:proofErr w:type="spellStart"/>
      <w:r w:rsidRPr="001F36E5">
        <w:t>enterprise</w:t>
      </w:r>
      <w:proofErr w:type="spellEnd"/>
      <w:r w:rsidRPr="001F36E5">
        <w:t>-</w:t>
      </w:r>
      <w:proofErr w:type="spellStart"/>
      <w:r w:rsidRPr="001F36E5">
        <w:t>ear.ear</w:t>
      </w:r>
      <w:proofErr w:type="spellEnd"/>
    </w:p>
    <w:p w:rsidR="001F36E5" w:rsidRPr="0031213D" w:rsidRDefault="001F36E5" w:rsidP="00A360F8">
      <w:r>
        <w:tab/>
      </w:r>
    </w:p>
    <w:p w:rsidR="00CE3933" w:rsidRDefault="00CE3933" w:rsidP="00616E38">
      <w:pPr>
        <w:pStyle w:val="Ttulo2"/>
      </w:pPr>
      <w:bookmarkStart w:id="8" w:name="_Toc331774899"/>
      <w:bookmarkStart w:id="9" w:name="_Toc331777000"/>
      <w:bookmarkStart w:id="10" w:name="_Instalando_o_Módulo"/>
      <w:bookmarkStart w:id="11" w:name="_Ref164751080"/>
      <w:bookmarkStart w:id="12" w:name="_Toc272503602"/>
      <w:bookmarkStart w:id="13" w:name="_Toc35172477"/>
      <w:bookmarkEnd w:id="8"/>
      <w:bookmarkEnd w:id="9"/>
      <w:bookmarkEnd w:id="10"/>
      <w:r w:rsidRPr="00F5056D">
        <w:t xml:space="preserve">Instalando o Módulo EJB no Servidor </w:t>
      </w:r>
      <w:proofErr w:type="spellStart"/>
      <w:r w:rsidRPr="00F5056D">
        <w:t>WebLogic</w:t>
      </w:r>
      <w:bookmarkEnd w:id="11"/>
      <w:bookmarkEnd w:id="12"/>
      <w:bookmarkEnd w:id="13"/>
      <w:proofErr w:type="spellEnd"/>
    </w:p>
    <w:p w:rsidR="003C3F23" w:rsidRPr="003C3F23" w:rsidRDefault="003C3F23" w:rsidP="00616E38"/>
    <w:p w:rsidR="00CE3933" w:rsidRDefault="00CE3933" w:rsidP="009B5E7C">
      <w:pPr>
        <w:jc w:val="both"/>
      </w:pPr>
      <w:r>
        <w:t xml:space="preserve">A partir do console de administração do </w:t>
      </w:r>
      <w:proofErr w:type="spellStart"/>
      <w:r>
        <w:t>Weblogic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hyperlink r:id="rId17" w:history="1">
        <w:r w:rsidRPr="005A7AAA">
          <w:rPr>
            <w:rStyle w:val="Hyperlink"/>
          </w:rPr>
          <w:t>http://localhost:7001/console</w:t>
        </w:r>
      </w:hyperlink>
      <w:r>
        <w:t>) seguir o procedimento mostrado nas telas a seguir.</w:t>
      </w:r>
    </w:p>
    <w:p w:rsidR="00CE3933" w:rsidRDefault="00CE3933" w:rsidP="00CE3933"/>
    <w:p w:rsidR="00CE3933" w:rsidRDefault="00CE3933" w:rsidP="00CE3933">
      <w:pPr>
        <w:pStyle w:val="Legenda"/>
      </w:pPr>
      <w:r w:rsidRPr="005B3FC5">
        <w:t xml:space="preserve">Instalação - Passo </w:t>
      </w:r>
      <w:r>
        <w:fldChar w:fldCharType="begin"/>
      </w:r>
      <w:r w:rsidRPr="005B3FC5">
        <w:instrText xml:space="preserve"> SEQ Instalação_-_Passo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E3933" w:rsidRPr="0085484F" w:rsidRDefault="00CE3933" w:rsidP="00CE3933">
      <w:r w:rsidRPr="0085484F">
        <w:t>Na seção “</w:t>
      </w:r>
      <w:r w:rsidR="009F433A">
        <w:rPr>
          <w:b/>
          <w:i/>
        </w:rPr>
        <w:t>Implementações</w:t>
      </w:r>
      <w:r w:rsidRPr="0085484F">
        <w:t>” selecionar o botão “</w:t>
      </w:r>
      <w:r w:rsidR="009F433A">
        <w:rPr>
          <w:b/>
          <w:i/>
        </w:rPr>
        <w:t>Instalar</w:t>
      </w:r>
      <w:r w:rsidRPr="0085484F">
        <w:t>”:</w:t>
      </w:r>
    </w:p>
    <w:p w:rsidR="00CE3933" w:rsidRDefault="00CE3933" w:rsidP="00CE3933"/>
    <w:p w:rsidR="00250013" w:rsidRDefault="0031213D" w:rsidP="00250013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FABA144" wp14:editId="5656A12B">
                <wp:simplePos x="0" y="0"/>
                <wp:positionH relativeFrom="column">
                  <wp:posOffset>1754505</wp:posOffset>
                </wp:positionH>
                <wp:positionV relativeFrom="paragraph">
                  <wp:posOffset>1393825</wp:posOffset>
                </wp:positionV>
                <wp:extent cx="381000" cy="190500"/>
                <wp:effectExtent l="0" t="0" r="1905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0E9D42" id="Elipse 37" o:spid="_x0000_s1026" style="position:absolute;margin-left:138.15pt;margin-top:109.75pt;width:30pt;height:15pt;z-index:25164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471C4F0" wp14:editId="2B9D0E9E">
                <wp:simplePos x="0" y="0"/>
                <wp:positionH relativeFrom="column">
                  <wp:posOffset>468630</wp:posOffset>
                </wp:positionH>
                <wp:positionV relativeFrom="paragraph">
                  <wp:posOffset>955675</wp:posOffset>
                </wp:positionV>
                <wp:extent cx="590550" cy="190500"/>
                <wp:effectExtent l="0" t="0" r="1905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A9C75D" id="Elipse 26" o:spid="_x0000_s1026" style="position:absolute;margin-left:36.9pt;margin-top:75.25pt;width:46.5pt;height:15pt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" filled="f" strokecolor="red" strokeweight="2pt"/>
            </w:pict>
          </mc:Fallback>
        </mc:AlternateContent>
      </w:r>
      <w:r w:rsidR="00250013">
        <w:rPr>
          <w:noProof/>
          <w:lang w:eastAsia="pt-BR"/>
        </w:rPr>
        <w:drawing>
          <wp:inline distT="0" distB="0" distL="0" distR="0" wp14:anchorId="43469EA9" wp14:editId="07419C61">
            <wp:extent cx="5941060" cy="2400222"/>
            <wp:effectExtent l="0" t="0" r="254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423" b="38076"/>
                    <a:stretch/>
                  </pic:blipFill>
                  <pic:spPr bwMode="auto">
                    <a:xfrm>
                      <a:off x="0" y="0"/>
                      <a:ext cx="5943600" cy="240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933" w:rsidRDefault="00250013" w:rsidP="00250013">
      <w:pPr>
        <w:pStyle w:val="Legenda"/>
        <w:jc w:val="center"/>
      </w:pPr>
      <w:r w:rsidRPr="00504898">
        <w:t xml:space="preserve">Figura </w:t>
      </w:r>
      <w:r w:rsidR="0036649C">
        <w:t>1</w:t>
      </w:r>
      <w:r w:rsidR="009F433A">
        <w:t xml:space="preserve"> - Instalando uma nova aplicação</w:t>
      </w:r>
    </w:p>
    <w:p w:rsidR="00CE3933" w:rsidRDefault="00CE3933" w:rsidP="00CE3933">
      <w:pPr>
        <w:pStyle w:val="Legenda"/>
        <w:jc w:val="center"/>
      </w:pPr>
      <w:r w:rsidRPr="00AE1141">
        <w:lastRenderedPageBreak/>
        <w:t xml:space="preserve"> </w:t>
      </w:r>
    </w:p>
    <w:p w:rsidR="00CE3933" w:rsidRDefault="00CE3933" w:rsidP="00CE3933">
      <w:pPr>
        <w:pStyle w:val="Legenda"/>
      </w:pPr>
      <w:r w:rsidRPr="005B3FC5">
        <w:t xml:space="preserve">Instalação - Passo </w:t>
      </w:r>
      <w:r>
        <w:fldChar w:fldCharType="begin"/>
      </w:r>
      <w:r w:rsidRPr="005B3FC5">
        <w:instrText xml:space="preserve"> SEQ Instalação_-_Passo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E3933" w:rsidRDefault="00CE3933" w:rsidP="00CE3933">
      <w:r>
        <w:t xml:space="preserve">Realizar o </w:t>
      </w:r>
      <w:r w:rsidRPr="005A7AAA">
        <w:rPr>
          <w:i/>
        </w:rPr>
        <w:t>upload</w:t>
      </w:r>
      <w:r>
        <w:t xml:space="preserve"> do arquivo </w:t>
      </w:r>
      <w:r w:rsidR="00125945">
        <w:t>.</w:t>
      </w:r>
      <w:proofErr w:type="spellStart"/>
      <w:r w:rsidR="00125945">
        <w:rPr>
          <w:i/>
        </w:rPr>
        <w:t>ear</w:t>
      </w:r>
      <w:proofErr w:type="spellEnd"/>
      <w:r>
        <w:t xml:space="preserve">, selecionando o </w:t>
      </w:r>
      <w:r w:rsidRPr="005A7AAA">
        <w:rPr>
          <w:i/>
        </w:rPr>
        <w:t>link</w:t>
      </w:r>
      <w:r>
        <w:t xml:space="preserve"> “</w:t>
      </w:r>
      <w:hyperlink r:id="rId19" w:history="1">
        <w:r w:rsidR="009F433A" w:rsidRPr="009F433A">
          <w:rPr>
            <w:b/>
            <w:i/>
          </w:rPr>
          <w:t>faça upload de seu(s) arquivo(s)</w:t>
        </w:r>
      </w:hyperlink>
      <w:r>
        <w:t>”.</w:t>
      </w:r>
    </w:p>
    <w:p w:rsidR="00CE3933" w:rsidRDefault="00CE3933" w:rsidP="00CE3933"/>
    <w:p w:rsidR="0031213D" w:rsidRDefault="0031213D" w:rsidP="009F433A">
      <w:pPr>
        <w:keepNext/>
        <w:jc w:val="center"/>
        <w:rPr>
          <w:noProof/>
          <w:lang w:eastAsia="pt-BR"/>
        </w:rPr>
      </w:pPr>
    </w:p>
    <w:p w:rsidR="009F433A" w:rsidRDefault="0031213D" w:rsidP="009F433A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B18E6B0" wp14:editId="0556E9A6">
                <wp:simplePos x="0" y="0"/>
                <wp:positionH relativeFrom="column">
                  <wp:posOffset>4745355</wp:posOffset>
                </wp:positionH>
                <wp:positionV relativeFrom="paragraph">
                  <wp:posOffset>965835</wp:posOffset>
                </wp:positionV>
                <wp:extent cx="914400" cy="190500"/>
                <wp:effectExtent l="0" t="0" r="19050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A8478B" id="Elipse 45" o:spid="_x0000_s1026" style="position:absolute;margin-left:373.65pt;margin-top:76.05pt;width:1in;height:1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" filled="f" strokecolor="red" strokeweight="2pt"/>
            </w:pict>
          </mc:Fallback>
        </mc:AlternateContent>
      </w:r>
      <w:r w:rsidR="009F433A">
        <w:rPr>
          <w:noProof/>
          <w:lang w:eastAsia="pt-BR"/>
        </w:rPr>
        <w:drawing>
          <wp:inline distT="0" distB="0" distL="0" distR="0" wp14:anchorId="724E3495" wp14:editId="3D442992">
            <wp:extent cx="5941060" cy="2000182"/>
            <wp:effectExtent l="0" t="0" r="254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1423" b="46493"/>
                    <a:stretch/>
                  </pic:blipFill>
                  <pic:spPr bwMode="auto">
                    <a:xfrm>
                      <a:off x="0" y="0"/>
                      <a:ext cx="5943600" cy="200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33A" w:rsidRDefault="009F433A" w:rsidP="009F433A">
      <w:pPr>
        <w:pStyle w:val="Legenda"/>
        <w:jc w:val="center"/>
      </w:pPr>
      <w:r>
        <w:t xml:space="preserve">Figura </w:t>
      </w:r>
      <w:r w:rsidR="0036649C">
        <w:t>2</w:t>
      </w:r>
      <w:r>
        <w:t xml:space="preserve"> - </w:t>
      </w:r>
      <w:r w:rsidRPr="00E242A6">
        <w:t xml:space="preserve">Realizando upload do arquivo </w:t>
      </w:r>
      <w:proofErr w:type="spellStart"/>
      <w:r w:rsidR="0036649C">
        <w:t>ear</w:t>
      </w:r>
      <w:proofErr w:type="spellEnd"/>
    </w:p>
    <w:p w:rsidR="00504898" w:rsidRDefault="00504898" w:rsidP="00CE3933">
      <w:pPr>
        <w:pStyle w:val="Legenda"/>
      </w:pPr>
    </w:p>
    <w:p w:rsidR="00625764" w:rsidRDefault="00625764" w:rsidP="00CE3933">
      <w:pPr>
        <w:pStyle w:val="Legenda"/>
      </w:pPr>
    </w:p>
    <w:p w:rsidR="00CE3933" w:rsidRDefault="00CE3933" w:rsidP="00CE3933">
      <w:pPr>
        <w:pStyle w:val="Legenda"/>
      </w:pPr>
      <w:r w:rsidRPr="005B3FC5">
        <w:t xml:space="preserve">Instalação - Passo </w:t>
      </w:r>
      <w:r>
        <w:fldChar w:fldCharType="begin"/>
      </w:r>
      <w:r w:rsidRPr="005B3FC5">
        <w:instrText xml:space="preserve"> SEQ Instalação_-_Passo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CE3933" w:rsidRPr="0085484F" w:rsidRDefault="00CE3933" w:rsidP="009B5E7C">
      <w:pPr>
        <w:jc w:val="both"/>
      </w:pPr>
      <w:r>
        <w:t>Clique sobre o botão “</w:t>
      </w:r>
      <w:proofErr w:type="spellStart"/>
      <w:r w:rsidRPr="007A376D">
        <w:rPr>
          <w:b/>
          <w:i/>
        </w:rPr>
        <w:t>Browse</w:t>
      </w:r>
      <w:proofErr w:type="spellEnd"/>
      <w:r>
        <w:t xml:space="preserve">”. Uma janela se abrirá para que seja escolhido o </w:t>
      </w:r>
      <w:proofErr w:type="gramStart"/>
      <w:r>
        <w:t>arquivo .</w:t>
      </w:r>
      <w:proofErr w:type="spellStart"/>
      <w:r w:rsidR="0036649C">
        <w:t>ear</w:t>
      </w:r>
      <w:proofErr w:type="spellEnd"/>
      <w:proofErr w:type="gramEnd"/>
      <w:r>
        <w:t xml:space="preserve"> a ser instalado. Selecione o arquivo. A seguir, clique no botão “</w:t>
      </w:r>
      <w:r w:rsidR="00504898">
        <w:rPr>
          <w:b/>
          <w:i/>
        </w:rPr>
        <w:t>Próximo</w:t>
      </w:r>
      <w:r>
        <w:t>”.</w:t>
      </w:r>
      <w:r w:rsidDel="0030067F">
        <w:t xml:space="preserve"> </w:t>
      </w:r>
    </w:p>
    <w:p w:rsidR="00CE3933" w:rsidRDefault="00CE3933" w:rsidP="00CE3933"/>
    <w:p w:rsidR="0031213D" w:rsidRDefault="0031213D" w:rsidP="009F433A">
      <w:pPr>
        <w:keepNext/>
        <w:jc w:val="center"/>
        <w:rPr>
          <w:noProof/>
          <w:lang w:eastAsia="pt-BR"/>
        </w:rPr>
      </w:pPr>
    </w:p>
    <w:p w:rsidR="009F433A" w:rsidRDefault="0036649C" w:rsidP="009F433A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AFBA02D" wp14:editId="223CCBE5">
                <wp:simplePos x="0" y="0"/>
                <wp:positionH relativeFrom="column">
                  <wp:posOffset>1915795</wp:posOffset>
                </wp:positionH>
                <wp:positionV relativeFrom="paragraph">
                  <wp:posOffset>526415</wp:posOffset>
                </wp:positionV>
                <wp:extent cx="409575" cy="190500"/>
                <wp:effectExtent l="0" t="0" r="28575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A8EB7EA" id="Elipse 48" o:spid="_x0000_s1026" style="position:absolute;margin-left:150.85pt;margin-top:41.45pt;width:32.25pt;height:1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" filled="f" strokecolor="red" strokeweight="2pt"/>
            </w:pict>
          </mc:Fallback>
        </mc:AlternateContent>
      </w:r>
      <w:r w:rsidR="0031213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66D940" wp14:editId="31A9238C">
                <wp:simplePos x="0" y="0"/>
                <wp:positionH relativeFrom="column">
                  <wp:posOffset>4269105</wp:posOffset>
                </wp:positionH>
                <wp:positionV relativeFrom="paragraph">
                  <wp:posOffset>1078865</wp:posOffset>
                </wp:positionV>
                <wp:extent cx="685800" cy="190500"/>
                <wp:effectExtent l="0" t="0" r="19050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006A51" id="Elipse 47" o:spid="_x0000_s1026" style="position:absolute;margin-left:336.15pt;margin-top:84.95pt;width:54pt;height:15pt;z-index: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" filled="f" strokecolor="red" strokeweight="2pt"/>
            </w:pict>
          </mc:Fallback>
        </mc:AlternateContent>
      </w:r>
      <w:r w:rsidR="009F433A">
        <w:rPr>
          <w:noProof/>
          <w:lang w:eastAsia="pt-BR"/>
        </w:rPr>
        <w:drawing>
          <wp:inline distT="0" distB="0" distL="0" distR="0" wp14:anchorId="40C58DA6" wp14:editId="75D7E055">
            <wp:extent cx="5941060" cy="2066855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1423" b="45090"/>
                    <a:stretch/>
                  </pic:blipFill>
                  <pic:spPr bwMode="auto">
                    <a:xfrm>
                      <a:off x="0" y="0"/>
                      <a:ext cx="5943600" cy="206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933" w:rsidRDefault="009F433A" w:rsidP="009F433A">
      <w:pPr>
        <w:pStyle w:val="Legenda"/>
        <w:jc w:val="center"/>
      </w:pPr>
      <w:r>
        <w:t xml:space="preserve">Figura </w:t>
      </w:r>
      <w:r w:rsidR="0036649C">
        <w:t>3</w:t>
      </w:r>
      <w:r>
        <w:t xml:space="preserve"> - </w:t>
      </w:r>
      <w:r w:rsidRPr="007266E2">
        <w:t xml:space="preserve">Fazendo upload do </w:t>
      </w:r>
      <w:r w:rsidRPr="00D05C9C">
        <w:t xml:space="preserve">pacote </w:t>
      </w:r>
      <w:proofErr w:type="spellStart"/>
      <w:r w:rsidR="0036649C">
        <w:t>ear</w:t>
      </w:r>
      <w:proofErr w:type="spellEnd"/>
    </w:p>
    <w:p w:rsidR="00CE3933" w:rsidRDefault="00CE3933" w:rsidP="00CE3933">
      <w:pPr>
        <w:pStyle w:val="Legenda"/>
        <w:jc w:val="center"/>
      </w:pPr>
    </w:p>
    <w:p w:rsidR="00C34996" w:rsidRPr="0085484F" w:rsidRDefault="00C34996" w:rsidP="00C34996">
      <w:pPr>
        <w:pStyle w:val="Legenda"/>
      </w:pPr>
      <w:r w:rsidRPr="005B3FC5">
        <w:t xml:space="preserve">Instalação - Passo </w:t>
      </w:r>
      <w:r>
        <w:fldChar w:fldCharType="begin"/>
      </w:r>
      <w:r w:rsidRPr="005B3FC5">
        <w:instrText xml:space="preserve"> SEQ Instalação_-_Passo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C34996" w:rsidRDefault="00C34996" w:rsidP="009B5E7C">
      <w:pPr>
        <w:jc w:val="both"/>
      </w:pPr>
      <w:r>
        <w:t>Após ter feito o upload do arquivo, é preciso selecioná-lo para fazer a instalação do mesmo. Depois de selecionado, clique em “</w:t>
      </w:r>
      <w:r w:rsidR="00504898" w:rsidRPr="00C34996">
        <w:rPr>
          <w:b/>
          <w:i/>
        </w:rPr>
        <w:t>Próximo</w:t>
      </w:r>
      <w:r>
        <w:t>”.</w:t>
      </w:r>
    </w:p>
    <w:p w:rsidR="00C34996" w:rsidRPr="00C34996" w:rsidRDefault="00C34996" w:rsidP="00C34996"/>
    <w:p w:rsidR="00C34996" w:rsidRPr="00C34996" w:rsidRDefault="00C34996" w:rsidP="00C34996">
      <w:pPr>
        <w:shd w:val="clear" w:color="auto" w:fill="F6F6F6"/>
        <w:spacing w:before="30" w:after="30"/>
        <w:rPr>
          <w:rFonts w:ascii="Tahoma" w:hAnsi="Tahoma" w:cs="Tahoma"/>
          <w:sz w:val="17"/>
          <w:szCs w:val="17"/>
          <w:lang w:eastAsia="pt-BR"/>
        </w:rPr>
      </w:pPr>
      <w:r>
        <w:rPr>
          <w:rFonts w:ascii="Tahoma" w:hAnsi="Tahoma" w:cs="Tahoma"/>
          <w:noProof/>
          <w:sz w:val="17"/>
          <w:szCs w:val="17"/>
          <w:lang w:eastAsia="pt-BR"/>
        </w:rPr>
        <w:drawing>
          <wp:inline distT="0" distB="0" distL="0" distR="0" wp14:anchorId="75C62492" wp14:editId="4D75F371">
            <wp:extent cx="114300" cy="114300"/>
            <wp:effectExtent l="0" t="0" r="0" b="0"/>
            <wp:docPr id="53" name="Imagem 53" descr="Ícone de mensagem - Com Suces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Ícone de mensagem - Com Sucesso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4996">
        <w:rPr>
          <w:rFonts w:ascii="Tahoma" w:hAnsi="Tahoma" w:cs="Tahoma"/>
          <w:color w:val="008000"/>
          <w:sz w:val="17"/>
          <w:szCs w:val="17"/>
          <w:lang w:eastAsia="pt-BR"/>
        </w:rPr>
        <w:t xml:space="preserve">O arquivo </w:t>
      </w:r>
      <w:proofErr w:type="spellStart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stefanini</w:t>
      </w:r>
      <w:proofErr w:type="spellEnd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-</w:t>
      </w:r>
      <w:proofErr w:type="spellStart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servicos</w:t>
      </w:r>
      <w:proofErr w:type="spellEnd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-cadastros-</w:t>
      </w:r>
      <w:proofErr w:type="spellStart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enterprise</w:t>
      </w:r>
      <w:proofErr w:type="spellEnd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-</w:t>
      </w:r>
      <w:proofErr w:type="spellStart"/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ear</w:t>
      </w:r>
      <w:r w:rsidRPr="00C34996">
        <w:rPr>
          <w:rFonts w:ascii="Tahoma" w:hAnsi="Tahoma" w:cs="Tahoma"/>
          <w:color w:val="008000"/>
          <w:sz w:val="17"/>
          <w:szCs w:val="17"/>
          <w:lang w:eastAsia="pt-BR"/>
        </w:rPr>
        <w:t>.ear</w:t>
      </w:r>
      <w:proofErr w:type="spellEnd"/>
      <w:r w:rsidRPr="00C34996">
        <w:rPr>
          <w:rFonts w:ascii="Tahoma" w:hAnsi="Tahoma" w:cs="Tahoma"/>
          <w:color w:val="008000"/>
          <w:sz w:val="17"/>
          <w:szCs w:val="17"/>
          <w:lang w:eastAsia="pt-BR"/>
        </w:rPr>
        <w:t xml:space="preserve"> foi submetido a upload com sucesso para C:\Oracle\Middleware\user_projects\domains\</w:t>
      </w:r>
      <w:r w:rsidR="0036649C" w:rsidRPr="0036649C">
        <w:rPr>
          <w:rFonts w:ascii="Tahoma" w:hAnsi="Tahoma" w:cs="Tahoma"/>
          <w:color w:val="008000"/>
          <w:sz w:val="17"/>
          <w:szCs w:val="17"/>
          <w:lang w:eastAsia="pt-BR"/>
        </w:rPr>
        <w:t>stefanini_domain</w:t>
      </w:r>
      <w:r w:rsidRPr="00C34996">
        <w:rPr>
          <w:rFonts w:ascii="Tahoma" w:hAnsi="Tahoma" w:cs="Tahoma"/>
          <w:color w:val="008000"/>
          <w:sz w:val="17"/>
          <w:szCs w:val="17"/>
          <w:lang w:eastAsia="pt-BR"/>
        </w:rPr>
        <w:t>\servers\AdminServer\upload.</w:t>
      </w:r>
    </w:p>
    <w:p w:rsidR="00CE3933" w:rsidRDefault="00CE3933" w:rsidP="00CE3933">
      <w:pPr>
        <w:pStyle w:val="Legenda"/>
      </w:pPr>
    </w:p>
    <w:p w:rsidR="00C34996" w:rsidRDefault="00C34996" w:rsidP="00C34996">
      <w:pPr>
        <w:pStyle w:val="Legenda"/>
        <w:keepNext/>
        <w:jc w:val="center"/>
      </w:pPr>
    </w:p>
    <w:p w:rsidR="00862198" w:rsidRDefault="00862198" w:rsidP="00862198">
      <w:pPr>
        <w:rPr>
          <w:noProof/>
        </w:rPr>
      </w:pPr>
    </w:p>
    <w:p w:rsidR="00862198" w:rsidRPr="00862198" w:rsidRDefault="00862198" w:rsidP="00862198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092060" wp14:editId="162BD30D">
                <wp:simplePos x="0" y="0"/>
                <wp:positionH relativeFrom="column">
                  <wp:posOffset>1535430</wp:posOffset>
                </wp:positionH>
                <wp:positionV relativeFrom="paragraph">
                  <wp:posOffset>661670</wp:posOffset>
                </wp:positionV>
                <wp:extent cx="409575" cy="190500"/>
                <wp:effectExtent l="0" t="0" r="28575" b="1905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0E9C09" id="Elipse 54" o:spid="_x0000_s1026" style="position:absolute;margin-left:120.9pt;margin-top:52.1pt;width:32.25pt;height:1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DA9747" wp14:editId="227057A4">
            <wp:extent cx="6019800" cy="1905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426" b="43069"/>
                    <a:stretch/>
                  </pic:blipFill>
                  <pic:spPr bwMode="auto">
                    <a:xfrm>
                      <a:off x="0" y="0"/>
                      <a:ext cx="601980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B63" w:rsidRPr="008D3528" w:rsidRDefault="00C34996" w:rsidP="008A4B63">
      <w:pPr>
        <w:jc w:val="center"/>
        <w:rPr>
          <w:rFonts w:ascii="Book Antiqua" w:hAnsi="Book Antiqua"/>
          <w:b/>
          <w:sz w:val="21"/>
        </w:rPr>
      </w:pPr>
      <w:r w:rsidRPr="00504898">
        <w:rPr>
          <w:rFonts w:eastAsia="SimSun"/>
          <w:b/>
          <w:bCs/>
          <w:sz w:val="20"/>
        </w:rPr>
        <w:t xml:space="preserve">Figura </w:t>
      </w:r>
      <w:r w:rsidR="0036649C">
        <w:rPr>
          <w:rFonts w:eastAsia="SimSun"/>
          <w:b/>
          <w:bCs/>
          <w:sz w:val="20"/>
        </w:rPr>
        <w:t>4</w:t>
      </w:r>
      <w:r w:rsidR="008A4B63" w:rsidRPr="00504898">
        <w:rPr>
          <w:rFonts w:eastAsia="SimSun"/>
          <w:b/>
          <w:bCs/>
          <w:sz w:val="20"/>
        </w:rPr>
        <w:t xml:space="preserve"> - Selecionando o arquivo carregado</w:t>
      </w:r>
    </w:p>
    <w:p w:rsidR="00CE3933" w:rsidRDefault="00CE3933" w:rsidP="00C34996">
      <w:pPr>
        <w:pStyle w:val="Legenda"/>
        <w:jc w:val="center"/>
      </w:pPr>
    </w:p>
    <w:p w:rsidR="00625764" w:rsidRDefault="00625764" w:rsidP="00CE3933">
      <w:pPr>
        <w:pStyle w:val="Legenda"/>
      </w:pPr>
    </w:p>
    <w:p w:rsidR="00625764" w:rsidRDefault="00625764" w:rsidP="00CE3933">
      <w:pPr>
        <w:pStyle w:val="Legenda"/>
      </w:pPr>
    </w:p>
    <w:p w:rsidR="00CE3933" w:rsidRPr="0085484F" w:rsidRDefault="00CE3933" w:rsidP="00CE3933">
      <w:pPr>
        <w:pStyle w:val="Legenda"/>
      </w:pPr>
      <w:r w:rsidRPr="005B3FC5">
        <w:t xml:space="preserve">Instalação - Passo </w:t>
      </w:r>
      <w:r>
        <w:fldChar w:fldCharType="begin"/>
      </w:r>
      <w:r w:rsidRPr="005B3FC5">
        <w:instrText xml:space="preserve"> SEQ Instalação_-_Passo \* ARABIC </w:instrText>
      </w:r>
      <w:r>
        <w:fldChar w:fldCharType="separate"/>
      </w:r>
      <w:r w:rsidR="00C067A5">
        <w:rPr>
          <w:noProof/>
        </w:rPr>
        <w:t>5</w:t>
      </w:r>
      <w:r>
        <w:fldChar w:fldCharType="end"/>
      </w:r>
    </w:p>
    <w:p w:rsidR="00CE3933" w:rsidRPr="008A4B63" w:rsidRDefault="00CE3933" w:rsidP="009B5E7C">
      <w:pPr>
        <w:jc w:val="both"/>
      </w:pPr>
      <w:r>
        <w:t>Após selecionar o arquivo é necessário validar se o mesmo deve ser instalado como uma biblioteca ou como uma aplicação. Deve-se selecionar o item que indica que a instalação será feita como uma aplicação.</w:t>
      </w:r>
    </w:p>
    <w:p w:rsidR="00CE3933" w:rsidRDefault="00CE3933" w:rsidP="009B5E7C">
      <w:pPr>
        <w:jc w:val="both"/>
      </w:pPr>
      <w:r>
        <w:t>Depois de selecionado, clique em “</w:t>
      </w:r>
      <w:r w:rsidR="008A4B63">
        <w:rPr>
          <w:b/>
        </w:rPr>
        <w:t>Próximo</w:t>
      </w:r>
      <w:r>
        <w:t>”.</w:t>
      </w:r>
    </w:p>
    <w:p w:rsidR="00504898" w:rsidRDefault="00504898" w:rsidP="00CE3933"/>
    <w:p w:rsidR="00862198" w:rsidRDefault="00862198" w:rsidP="008A4B63">
      <w:pPr>
        <w:keepNext/>
        <w:jc w:val="center"/>
        <w:rPr>
          <w:noProof/>
          <w:lang w:eastAsia="pt-BR"/>
        </w:rPr>
      </w:pPr>
    </w:p>
    <w:p w:rsidR="008A4B63" w:rsidRDefault="00862198" w:rsidP="008A4B63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D81904" wp14:editId="23449A80">
                <wp:simplePos x="0" y="0"/>
                <wp:positionH relativeFrom="column">
                  <wp:posOffset>1935480</wp:posOffset>
                </wp:positionH>
                <wp:positionV relativeFrom="paragraph">
                  <wp:posOffset>1612900</wp:posOffset>
                </wp:positionV>
                <wp:extent cx="409575" cy="190500"/>
                <wp:effectExtent l="0" t="0" r="28575" b="1905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1D4041" id="Elipse 56" o:spid="_x0000_s1026" style="position:absolute;margin-left:152.4pt;margin-top:127pt;width:32.25pt;height:1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" filled="f" strokecolor="red" strokeweight="2pt"/>
            </w:pict>
          </mc:Fallback>
        </mc:AlternateContent>
      </w:r>
      <w:r w:rsidR="008A4B63">
        <w:rPr>
          <w:noProof/>
          <w:lang w:eastAsia="pt-BR"/>
        </w:rPr>
        <w:drawing>
          <wp:inline distT="0" distB="0" distL="0" distR="0" wp14:anchorId="19E7F77F" wp14:editId="730E7230">
            <wp:extent cx="5941060" cy="1838262"/>
            <wp:effectExtent l="0" t="0" r="254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223" b="50100"/>
                    <a:stretch/>
                  </pic:blipFill>
                  <pic:spPr bwMode="auto">
                    <a:xfrm>
                      <a:off x="0" y="0"/>
                      <a:ext cx="5943600" cy="183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B63" w:rsidRPr="00504898" w:rsidRDefault="008A4B63" w:rsidP="00504898">
      <w:pPr>
        <w:pStyle w:val="Legenda"/>
        <w:jc w:val="center"/>
      </w:pPr>
      <w:r>
        <w:t xml:space="preserve">Figura </w:t>
      </w:r>
      <w:r w:rsidR="0036649C">
        <w:t>5</w:t>
      </w:r>
      <w:r>
        <w:t xml:space="preserve"> - </w:t>
      </w:r>
      <w:r w:rsidRPr="00504898">
        <w:t>Selecionando o tipo de instalação</w:t>
      </w:r>
    </w:p>
    <w:p w:rsidR="00CE3933" w:rsidRDefault="00CE3933" w:rsidP="008A4B63">
      <w:pPr>
        <w:pStyle w:val="Legenda"/>
        <w:jc w:val="center"/>
      </w:pPr>
    </w:p>
    <w:p w:rsidR="00625764" w:rsidRDefault="00625764" w:rsidP="00616E38">
      <w:pPr>
        <w:pStyle w:val="Legenda"/>
      </w:pPr>
    </w:p>
    <w:p w:rsidR="00CE3933" w:rsidRPr="00616E38" w:rsidRDefault="00CE3933" w:rsidP="00616E38">
      <w:pPr>
        <w:pStyle w:val="Legenda"/>
      </w:pPr>
      <w:r w:rsidRPr="00616E38">
        <w:t xml:space="preserve">Instalação - Passo </w:t>
      </w:r>
      <w:fldSimple w:instr=" SEQ Instalação_-_Passo \* ARABIC ">
        <w:r w:rsidRPr="00616E38">
          <w:t>6</w:t>
        </w:r>
      </w:fldSimple>
    </w:p>
    <w:p w:rsidR="008A4B63" w:rsidRDefault="00CE3933" w:rsidP="00CE3933">
      <w:r>
        <w:t>Para finalizar a instalação do módulo, clique no botão “</w:t>
      </w:r>
      <w:r w:rsidR="008A4B63">
        <w:rPr>
          <w:b/>
        </w:rPr>
        <w:t>Finalizar</w:t>
      </w:r>
      <w:r>
        <w:t>”.</w:t>
      </w:r>
    </w:p>
    <w:p w:rsidR="007410D4" w:rsidRPr="008A4B63" w:rsidRDefault="007410D4" w:rsidP="00CE3933"/>
    <w:p w:rsidR="008A4B63" w:rsidRDefault="008A4B63" w:rsidP="008A4B63">
      <w:pPr>
        <w:keepNext/>
        <w:jc w:val="center"/>
      </w:pPr>
    </w:p>
    <w:p w:rsidR="00862198" w:rsidRDefault="00862198" w:rsidP="008A4B63">
      <w:pPr>
        <w:keepNext/>
        <w:jc w:val="center"/>
        <w:rPr>
          <w:noProof/>
        </w:rPr>
      </w:pPr>
    </w:p>
    <w:p w:rsidR="00862198" w:rsidRDefault="00862198" w:rsidP="008A4B63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23AE6C" wp14:editId="10E72A65">
                <wp:simplePos x="0" y="0"/>
                <wp:positionH relativeFrom="column">
                  <wp:posOffset>1773555</wp:posOffset>
                </wp:positionH>
                <wp:positionV relativeFrom="paragraph">
                  <wp:posOffset>468630</wp:posOffset>
                </wp:positionV>
                <wp:extent cx="409575" cy="190500"/>
                <wp:effectExtent l="0" t="0" r="28575" b="1905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20ABEB7" id="Elipse 58" o:spid="_x0000_s1026" style="position:absolute;margin-left:139.65pt;margin-top:36.9pt;width:32.25pt;height:1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DA3A03" wp14:editId="66530524">
            <wp:extent cx="5993130" cy="3400425"/>
            <wp:effectExtent l="0" t="0" r="762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26" b="4208"/>
                    <a:stretch/>
                  </pic:blipFill>
                  <pic:spPr bwMode="auto">
                    <a:xfrm>
                      <a:off x="0" y="0"/>
                      <a:ext cx="599313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B63" w:rsidRDefault="008A4B63" w:rsidP="00504898">
      <w:pPr>
        <w:pStyle w:val="Legenda"/>
        <w:jc w:val="center"/>
      </w:pPr>
      <w:r>
        <w:t xml:space="preserve">Figura </w:t>
      </w:r>
      <w:r w:rsidR="0036649C">
        <w:t>6</w:t>
      </w:r>
      <w:r>
        <w:t xml:space="preserve"> - </w:t>
      </w:r>
      <w:r w:rsidRPr="00504898">
        <w:t>Finalizando a instalação da aplicação</w:t>
      </w:r>
    </w:p>
    <w:p w:rsidR="00125945" w:rsidRPr="00125945" w:rsidRDefault="00125945" w:rsidP="00125945"/>
    <w:p w:rsidR="00CE3933" w:rsidRPr="00616E38" w:rsidRDefault="00CE3933" w:rsidP="00616E38">
      <w:pPr>
        <w:pStyle w:val="Legenda"/>
      </w:pPr>
      <w:r w:rsidRPr="00616E38">
        <w:t xml:space="preserve">Instalação - Passo </w:t>
      </w:r>
      <w:fldSimple w:instr=" SEQ Instalação_-_Passo \* ARABIC ">
        <w:r w:rsidR="00C067A5">
          <w:rPr>
            <w:noProof/>
          </w:rPr>
          <w:t>7</w:t>
        </w:r>
      </w:fldSimple>
    </w:p>
    <w:p w:rsidR="00CE3933" w:rsidRDefault="00CE3933" w:rsidP="009B5E7C">
      <w:pPr>
        <w:jc w:val="both"/>
      </w:pPr>
      <w:r>
        <w:t>A janela de controle será exibida indicando que o módulo foi instalado com sucesso. É necessário ativar as alterações clicando no botão “</w:t>
      </w:r>
      <w:r w:rsidR="005C6AB9">
        <w:rPr>
          <w:b/>
        </w:rPr>
        <w:t>Ativar Alterações</w:t>
      </w:r>
      <w:r>
        <w:t>”.</w:t>
      </w:r>
    </w:p>
    <w:p w:rsidR="00CE3933" w:rsidRDefault="00CE3933" w:rsidP="00CE3933"/>
    <w:p w:rsidR="00CE3933" w:rsidRDefault="00CE3933" w:rsidP="005C6AB9">
      <w:pPr>
        <w:jc w:val="center"/>
      </w:pPr>
    </w:p>
    <w:p w:rsidR="005C6AB9" w:rsidRDefault="005C6AB9" w:rsidP="005C6AB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051B4D1" wp14:editId="69928F9D">
            <wp:extent cx="2047875" cy="1512277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4629" r="79158" b="66132"/>
                    <a:stretch/>
                  </pic:blipFill>
                  <pic:spPr bwMode="auto">
                    <a:xfrm>
                      <a:off x="0" y="0"/>
                      <a:ext cx="2048695" cy="151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AB9" w:rsidRPr="000D2511" w:rsidRDefault="005C6AB9" w:rsidP="005C6AB9">
      <w:pPr>
        <w:pStyle w:val="Legenda"/>
        <w:jc w:val="center"/>
      </w:pPr>
      <w:r>
        <w:t xml:space="preserve">Figura </w:t>
      </w:r>
      <w:r w:rsidR="0036649C">
        <w:t>7</w:t>
      </w:r>
      <w:r w:rsidR="00504898">
        <w:t xml:space="preserve"> – Centro de Alterações</w:t>
      </w:r>
    </w:p>
    <w:p w:rsidR="00CE3933" w:rsidRPr="00003FC1" w:rsidRDefault="00CE3933" w:rsidP="00CE3933"/>
    <w:p w:rsidR="00CE3933" w:rsidRPr="00616E38" w:rsidRDefault="00CE3933" w:rsidP="00616E38">
      <w:pPr>
        <w:pStyle w:val="Legenda"/>
      </w:pPr>
      <w:r w:rsidRPr="00616E38">
        <w:t xml:space="preserve">Instalação - Passo </w:t>
      </w:r>
      <w:fldSimple w:instr=" SEQ Instalação_-_Passo \* ARABIC ">
        <w:r w:rsidR="00C067A5">
          <w:rPr>
            <w:noProof/>
          </w:rPr>
          <w:t>8</w:t>
        </w:r>
      </w:fldSimple>
    </w:p>
    <w:p w:rsidR="00CE3933" w:rsidRDefault="00CE3933" w:rsidP="009B5E7C">
      <w:pPr>
        <w:jc w:val="both"/>
      </w:pPr>
      <w:r w:rsidRPr="003061BC">
        <w:t xml:space="preserve">Para que o módulo entre em funcionamento, é necessário iniciar sua execução selecionando o mesmo </w:t>
      </w:r>
      <w:r>
        <w:t>na lista de módulos instalados e clicando no botão “</w:t>
      </w:r>
      <w:r w:rsidR="005C6AB9">
        <w:t>Iniciar</w:t>
      </w:r>
      <w:r>
        <w:t>”.</w:t>
      </w:r>
    </w:p>
    <w:p w:rsidR="007410D4" w:rsidRDefault="007410D4" w:rsidP="009B5E7C">
      <w:pPr>
        <w:jc w:val="both"/>
      </w:pPr>
    </w:p>
    <w:p w:rsidR="005C6AB9" w:rsidRDefault="005C6AB9" w:rsidP="005C6AB9">
      <w:pPr>
        <w:keepNext/>
        <w:jc w:val="center"/>
      </w:pPr>
    </w:p>
    <w:p w:rsidR="00862198" w:rsidRDefault="00862198" w:rsidP="005C6AB9">
      <w:pPr>
        <w:keepNext/>
        <w:jc w:val="center"/>
        <w:rPr>
          <w:noProof/>
        </w:rPr>
      </w:pPr>
    </w:p>
    <w:p w:rsidR="00862198" w:rsidRDefault="00862198" w:rsidP="005C6AB9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F38A7F" wp14:editId="2C150447">
                <wp:simplePos x="0" y="0"/>
                <wp:positionH relativeFrom="column">
                  <wp:posOffset>2078355</wp:posOffset>
                </wp:positionH>
                <wp:positionV relativeFrom="paragraph">
                  <wp:posOffset>1639570</wp:posOffset>
                </wp:positionV>
                <wp:extent cx="1066800" cy="142875"/>
                <wp:effectExtent l="0" t="0" r="19050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95923" id="Elipse 3" o:spid="_x0000_s1026" style="position:absolute;margin-left:163.65pt;margin-top:129.1pt;width:84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A9A5F1" wp14:editId="28A14731">
            <wp:extent cx="5983605" cy="24479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426" b="28960"/>
                    <a:stretch/>
                  </pic:blipFill>
                  <pic:spPr bwMode="auto">
                    <a:xfrm>
                      <a:off x="0" y="0"/>
                      <a:ext cx="598360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AB9" w:rsidRPr="00504898" w:rsidRDefault="005C6AB9" w:rsidP="005C6AB9">
      <w:pPr>
        <w:jc w:val="center"/>
        <w:rPr>
          <w:rFonts w:eastAsia="SimSun"/>
          <w:b/>
          <w:bCs/>
          <w:sz w:val="20"/>
        </w:rPr>
      </w:pPr>
      <w:r w:rsidRPr="00504898">
        <w:rPr>
          <w:rFonts w:eastAsia="SimSun"/>
          <w:b/>
          <w:bCs/>
          <w:sz w:val="20"/>
        </w:rPr>
        <w:t xml:space="preserve">Figura </w:t>
      </w:r>
      <w:r w:rsidR="0036649C">
        <w:rPr>
          <w:rFonts w:eastAsia="SimSun"/>
          <w:b/>
          <w:bCs/>
          <w:sz w:val="20"/>
        </w:rPr>
        <w:t>8</w:t>
      </w:r>
      <w:r w:rsidRPr="00504898">
        <w:rPr>
          <w:rFonts w:eastAsia="SimSun"/>
          <w:b/>
          <w:bCs/>
          <w:sz w:val="20"/>
        </w:rPr>
        <w:t xml:space="preserve"> </w:t>
      </w:r>
      <w:r w:rsidR="00F222A8">
        <w:rPr>
          <w:rFonts w:eastAsia="SimSun"/>
          <w:b/>
          <w:bCs/>
          <w:sz w:val="20"/>
        </w:rPr>
        <w:t>–</w:t>
      </w:r>
      <w:r w:rsidRPr="00504898">
        <w:rPr>
          <w:rFonts w:eastAsia="SimSun"/>
          <w:b/>
          <w:bCs/>
          <w:sz w:val="20"/>
        </w:rPr>
        <w:t xml:space="preserve"> </w:t>
      </w:r>
      <w:r w:rsidR="00F222A8">
        <w:rPr>
          <w:rFonts w:eastAsia="SimSun"/>
          <w:b/>
          <w:bCs/>
          <w:sz w:val="20"/>
        </w:rPr>
        <w:t>Iniciar A</w:t>
      </w:r>
      <w:r w:rsidRPr="00504898">
        <w:rPr>
          <w:rFonts w:eastAsia="SimSun"/>
          <w:b/>
          <w:bCs/>
          <w:sz w:val="20"/>
        </w:rPr>
        <w:t>plicação</w:t>
      </w:r>
    </w:p>
    <w:p w:rsidR="00CE3933" w:rsidRDefault="00CE3933" w:rsidP="005C6AB9">
      <w:pPr>
        <w:pStyle w:val="Legenda"/>
        <w:jc w:val="center"/>
      </w:pPr>
    </w:p>
    <w:p w:rsidR="007B14BF" w:rsidRDefault="00F222A8" w:rsidP="00125945">
      <w:pPr>
        <w:jc w:val="both"/>
      </w:pPr>
      <w:r>
        <w:t>Aparecera em tela a mensagem de confirmação de inicialização da aplicação como consta na imagem abaixo.</w:t>
      </w:r>
    </w:p>
    <w:p w:rsidR="00862198" w:rsidRDefault="00862198" w:rsidP="00862198">
      <w:pPr>
        <w:rPr>
          <w:noProof/>
        </w:rPr>
      </w:pPr>
    </w:p>
    <w:p w:rsidR="00862198" w:rsidRPr="00862198" w:rsidRDefault="00862198" w:rsidP="00862198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0A77A6" wp14:editId="7A9CD213">
                <wp:simplePos x="0" y="0"/>
                <wp:positionH relativeFrom="column">
                  <wp:posOffset>1249680</wp:posOffset>
                </wp:positionH>
                <wp:positionV relativeFrom="paragraph">
                  <wp:posOffset>327025</wp:posOffset>
                </wp:positionV>
                <wp:extent cx="1933575" cy="238125"/>
                <wp:effectExtent l="0" t="0" r="28575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7C4D0" id="Elipse 63" o:spid="_x0000_s1026" style="position:absolute;margin-left:98.4pt;margin-top:25.75pt;width:152.2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E8A07" wp14:editId="7611DAF9">
                <wp:simplePos x="0" y="0"/>
                <wp:positionH relativeFrom="column">
                  <wp:posOffset>3773805</wp:posOffset>
                </wp:positionH>
                <wp:positionV relativeFrom="paragraph">
                  <wp:posOffset>1879600</wp:posOffset>
                </wp:positionV>
                <wp:extent cx="733425" cy="190500"/>
                <wp:effectExtent l="0" t="0" r="28575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96BE58" id="Elipse 64" o:spid="_x0000_s1026" style="position:absolute;margin-left:297.15pt;margin-top:148pt;width:57.75pt;height: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0239D7" wp14:editId="77963DBA">
            <wp:extent cx="6050280" cy="2371725"/>
            <wp:effectExtent l="0" t="0" r="762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426" b="30941"/>
                    <a:stretch/>
                  </pic:blipFill>
                  <pic:spPr bwMode="auto">
                    <a:xfrm>
                      <a:off x="0" y="0"/>
                      <a:ext cx="605028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B36" w:rsidRDefault="007B14BF" w:rsidP="00F222A8">
      <w:pPr>
        <w:jc w:val="center"/>
        <w:rPr>
          <w:rFonts w:eastAsia="SimSun"/>
          <w:b/>
          <w:bCs/>
          <w:sz w:val="20"/>
        </w:rPr>
      </w:pPr>
      <w:r w:rsidRPr="00504898">
        <w:rPr>
          <w:rFonts w:eastAsia="SimSun"/>
          <w:b/>
          <w:bCs/>
          <w:sz w:val="20"/>
        </w:rPr>
        <w:t xml:space="preserve">Figura </w:t>
      </w:r>
      <w:r w:rsidR="0036649C">
        <w:rPr>
          <w:rFonts w:eastAsia="SimSun"/>
          <w:b/>
          <w:bCs/>
          <w:sz w:val="20"/>
        </w:rPr>
        <w:t>9</w:t>
      </w:r>
      <w:r w:rsidR="00F222A8">
        <w:rPr>
          <w:rFonts w:eastAsia="SimSun"/>
          <w:b/>
          <w:bCs/>
          <w:sz w:val="20"/>
        </w:rPr>
        <w:t xml:space="preserve"> - Confirmação de inicialização</w:t>
      </w:r>
    </w:p>
    <w:p w:rsidR="00F222A8" w:rsidRPr="00F222A8" w:rsidRDefault="00F222A8" w:rsidP="00F222A8">
      <w:pPr>
        <w:jc w:val="center"/>
        <w:rPr>
          <w:rFonts w:eastAsia="SimSun"/>
          <w:b/>
          <w:bCs/>
          <w:sz w:val="20"/>
        </w:rPr>
      </w:pPr>
    </w:p>
    <w:p w:rsidR="00C83D54" w:rsidRDefault="00C83D54" w:rsidP="00C83D54">
      <w:pPr>
        <w:pStyle w:val="Legenda"/>
        <w:jc w:val="center"/>
      </w:pPr>
    </w:p>
    <w:p w:rsidR="0031213D" w:rsidRDefault="0031213D" w:rsidP="0031213D">
      <w:pPr>
        <w:pStyle w:val="Ttulo2"/>
      </w:pPr>
      <w:bookmarkStart w:id="14" w:name="_Toc35172478"/>
      <w:r w:rsidRPr="00F5056D">
        <w:t xml:space="preserve">Instalando o Módulo </w:t>
      </w:r>
      <w:r>
        <w:t>WEB</w:t>
      </w:r>
      <w:r w:rsidRPr="00F5056D">
        <w:t xml:space="preserve"> no Servidor </w:t>
      </w:r>
      <w:proofErr w:type="spellStart"/>
      <w:r w:rsidRPr="00F5056D">
        <w:t>WebLogic</w:t>
      </w:r>
      <w:bookmarkEnd w:id="14"/>
      <w:proofErr w:type="spellEnd"/>
    </w:p>
    <w:p w:rsidR="0031213D" w:rsidRPr="003C3F23" w:rsidRDefault="0031213D" w:rsidP="0031213D"/>
    <w:p w:rsidR="0031213D" w:rsidRDefault="0031213D" w:rsidP="0031213D">
      <w:pPr>
        <w:jc w:val="both"/>
      </w:pPr>
      <w:r>
        <w:t xml:space="preserve">A partir do console de administração do </w:t>
      </w:r>
      <w:proofErr w:type="spellStart"/>
      <w:r>
        <w:t>Weblogic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hyperlink r:id="rId29" w:history="1">
        <w:r w:rsidRPr="005A7AAA">
          <w:rPr>
            <w:rStyle w:val="Hyperlink"/>
          </w:rPr>
          <w:t>http://localhost:7001/console</w:t>
        </w:r>
      </w:hyperlink>
      <w:r>
        <w:t xml:space="preserve">) seguir o mesmo procedimento mostrado para a Instalação do </w:t>
      </w:r>
      <w:hyperlink w:anchor="_Instalando_o_Módulo" w:history="1">
        <w:r w:rsidRPr="0031213D">
          <w:rPr>
            <w:rStyle w:val="Hyperlink"/>
          </w:rPr>
          <w:t>Módulo EJB</w:t>
        </w:r>
      </w:hyperlink>
      <w:r>
        <w:t>.</w:t>
      </w:r>
    </w:p>
    <w:p w:rsidR="0031213D" w:rsidRDefault="0031213D" w:rsidP="0031213D"/>
    <w:p w:rsidR="00A360F8" w:rsidRPr="00A360F8" w:rsidRDefault="00A360F8" w:rsidP="00A360F8">
      <w:r>
        <w:t xml:space="preserve">Arquivo para </w:t>
      </w:r>
      <w:proofErr w:type="spellStart"/>
      <w:r>
        <w:t>Deploy</w:t>
      </w:r>
      <w:proofErr w:type="spellEnd"/>
      <w:r>
        <w:t xml:space="preserve"> se encontra no </w:t>
      </w:r>
      <w:proofErr w:type="spellStart"/>
      <w:r>
        <w:t>github</w:t>
      </w:r>
      <w:proofErr w:type="spellEnd"/>
      <w:r>
        <w:t xml:space="preserve"> abaixo nas pastas </w:t>
      </w:r>
      <w:r w:rsidRPr="00A360F8">
        <w:t>“</w:t>
      </w:r>
      <w:proofErr w:type="spellStart"/>
      <w:r>
        <w:t>Entregaveis</w:t>
      </w:r>
      <w:proofErr w:type="spellEnd"/>
      <w:r>
        <w:t xml:space="preserve"> V1.0</w:t>
      </w:r>
      <w:r w:rsidRPr="00A360F8">
        <w:t>”</w:t>
      </w:r>
      <w:r>
        <w:t xml:space="preserve"> e “</w:t>
      </w:r>
      <w:proofErr w:type="spellStart"/>
      <w:r>
        <w:t>Entregaveis</w:t>
      </w:r>
      <w:proofErr w:type="spellEnd"/>
      <w:r>
        <w:t xml:space="preserve"> V2.0”.</w:t>
      </w:r>
    </w:p>
    <w:p w:rsidR="00A360F8" w:rsidRDefault="00A360F8" w:rsidP="00A360F8">
      <w:r>
        <w:t xml:space="preserve">Endereço GITHUB: </w:t>
      </w:r>
      <w:hyperlink r:id="rId30" w:history="1">
        <w:r w:rsidRPr="00354EE8">
          <w:rPr>
            <w:rStyle w:val="Hyperlink"/>
          </w:rPr>
          <w:t>https://github.com/robysonximenes/Stefanini.Cadastro</w:t>
        </w:r>
      </w:hyperlink>
    </w:p>
    <w:p w:rsidR="00125945" w:rsidRDefault="00125945" w:rsidP="00A360F8"/>
    <w:p w:rsidR="001F36E5" w:rsidRPr="0031213D" w:rsidRDefault="001F36E5" w:rsidP="001F36E5">
      <w:r w:rsidRPr="001F36E5">
        <w:rPr>
          <w:b/>
          <w:bCs/>
        </w:rPr>
        <w:t>Arquivos</w:t>
      </w:r>
      <w:r>
        <w:t xml:space="preserve">: </w:t>
      </w:r>
      <w:proofErr w:type="spellStart"/>
      <w:r w:rsidRPr="001F36E5">
        <w:t>stefanini-web.war</w:t>
      </w:r>
      <w:proofErr w:type="spellEnd"/>
    </w:p>
    <w:p w:rsidR="00C83D54" w:rsidRDefault="00C83D54" w:rsidP="00C83D54">
      <w:pPr>
        <w:pStyle w:val="Ttulo2"/>
      </w:pPr>
      <w:bookmarkStart w:id="15" w:name="_Toc35172479"/>
      <w:r>
        <w:lastRenderedPageBreak/>
        <w:t>Configurando o Time</w:t>
      </w:r>
      <w:r w:rsidRPr="00C83D54">
        <w:t>out</w:t>
      </w:r>
      <w:r w:rsidRPr="00F5056D">
        <w:t xml:space="preserve"> Servidor </w:t>
      </w:r>
      <w:proofErr w:type="spellStart"/>
      <w:r w:rsidRPr="00F5056D">
        <w:t>WebLogic</w:t>
      </w:r>
      <w:proofErr w:type="spellEnd"/>
      <w:r>
        <w:t xml:space="preserve"> - JTA</w:t>
      </w:r>
      <w:bookmarkEnd w:id="15"/>
    </w:p>
    <w:p w:rsidR="00C83D54" w:rsidRDefault="00C83D54" w:rsidP="009E2CC9"/>
    <w:p w:rsidR="009E2CC9" w:rsidRPr="00B85471" w:rsidRDefault="009E2CC9" w:rsidP="009E2CC9">
      <w:pPr>
        <w:pStyle w:val="Legenda"/>
      </w:pPr>
      <w:r w:rsidRPr="0085484F">
        <w:t xml:space="preserve">Passo </w:t>
      </w:r>
      <w:r>
        <w:fldChar w:fldCharType="begin"/>
      </w:r>
      <w:r w:rsidRPr="0085484F">
        <w:instrText xml:space="preserve"> SEQ Pool_-_Passo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9E2CC9" w:rsidRPr="00B85471" w:rsidRDefault="00E93CFA" w:rsidP="009E2CC9">
      <w:pPr>
        <w:jc w:val="both"/>
        <w:rPr>
          <w:u w:val="single"/>
        </w:rPr>
      </w:pPr>
      <w:r>
        <w:t>Na página principal em Configurações de Domínio</w:t>
      </w:r>
      <w:r w:rsidR="009E2CC9">
        <w:t xml:space="preserve">, selecione </w:t>
      </w:r>
      <w:r>
        <w:t xml:space="preserve">em </w:t>
      </w:r>
      <w:r w:rsidR="009E2CC9">
        <w:t>“</w:t>
      </w:r>
      <w:r w:rsidR="009E2CC9">
        <w:rPr>
          <w:b/>
        </w:rPr>
        <w:t>Serviço</w:t>
      </w:r>
      <w:r w:rsidR="009E2CC9" w:rsidRPr="005D791D">
        <w:rPr>
          <w:b/>
        </w:rPr>
        <w:t>s</w:t>
      </w:r>
      <w:r w:rsidR="009E2CC9">
        <w:t xml:space="preserve">”, </w:t>
      </w:r>
      <w:r>
        <w:t>o Item</w:t>
      </w:r>
      <w:r w:rsidR="009E2CC9">
        <w:t xml:space="preserve"> “</w:t>
      </w:r>
      <w:r>
        <w:rPr>
          <w:b/>
        </w:rPr>
        <w:t>JTA</w:t>
      </w:r>
      <w:r w:rsidR="009E2CC9">
        <w:t>”.</w:t>
      </w:r>
    </w:p>
    <w:p w:rsidR="009E2CC9" w:rsidRDefault="009E2CC9" w:rsidP="009E2CC9"/>
    <w:p w:rsidR="00C83D54" w:rsidRDefault="0072267F" w:rsidP="008973F0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3001E6" wp14:editId="68C5B9C8">
                <wp:simplePos x="0" y="0"/>
                <wp:positionH relativeFrom="column">
                  <wp:posOffset>3107055</wp:posOffset>
                </wp:positionH>
                <wp:positionV relativeFrom="paragraph">
                  <wp:posOffset>2693670</wp:posOffset>
                </wp:positionV>
                <wp:extent cx="381000" cy="190500"/>
                <wp:effectExtent l="0" t="0" r="19050" b="19050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AD8A0" id="Elipse 78" o:spid="_x0000_s1026" style="position:absolute;margin-left:244.65pt;margin-top:212.1pt;width:30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" filled="f" strokecolor="red" strokeweight="2pt"/>
            </w:pict>
          </mc:Fallback>
        </mc:AlternateContent>
      </w:r>
      <w:r w:rsidR="00C83D54">
        <w:rPr>
          <w:noProof/>
          <w:lang w:eastAsia="pt-BR"/>
        </w:rPr>
        <w:drawing>
          <wp:inline distT="0" distB="0" distL="0" distR="0" wp14:anchorId="047516B6" wp14:editId="1AF4EA8F">
            <wp:extent cx="6038850" cy="3417577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1423" b="17836"/>
                    <a:stretch/>
                  </pic:blipFill>
                  <pic:spPr bwMode="auto">
                    <a:xfrm>
                      <a:off x="0" y="0"/>
                      <a:ext cx="6038850" cy="341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D54" w:rsidRDefault="00C83D54" w:rsidP="00C83D54">
      <w:pPr>
        <w:pStyle w:val="Legenda"/>
        <w:jc w:val="center"/>
      </w:pPr>
      <w:r w:rsidRPr="00504898">
        <w:t xml:space="preserve">Figura </w:t>
      </w:r>
      <w:r w:rsidR="0036649C">
        <w:t>10</w:t>
      </w:r>
      <w:r>
        <w:t xml:space="preserve"> </w:t>
      </w:r>
      <w:r w:rsidR="00C45939">
        <w:t>–</w:t>
      </w:r>
      <w:r>
        <w:t xml:space="preserve"> </w:t>
      </w:r>
      <w:r w:rsidR="00C45939">
        <w:t xml:space="preserve">Administrador </w:t>
      </w:r>
      <w:proofErr w:type="spellStart"/>
      <w:r w:rsidR="00C45939">
        <w:t>Weblogic</w:t>
      </w:r>
      <w:proofErr w:type="spellEnd"/>
    </w:p>
    <w:p w:rsidR="00C83D54" w:rsidRDefault="00C83D54" w:rsidP="008973F0">
      <w:pPr>
        <w:jc w:val="center"/>
      </w:pPr>
    </w:p>
    <w:p w:rsidR="00E93CFA" w:rsidRPr="00B85471" w:rsidRDefault="00E93CFA" w:rsidP="00E93CFA">
      <w:pPr>
        <w:pStyle w:val="Legenda"/>
      </w:pPr>
      <w:r w:rsidRPr="0085484F">
        <w:t xml:space="preserve">Passo </w:t>
      </w:r>
      <w:r>
        <w:t>2</w:t>
      </w:r>
    </w:p>
    <w:p w:rsidR="00E93CFA" w:rsidRPr="00B85471" w:rsidRDefault="00E93CFA" w:rsidP="00E93CFA">
      <w:pPr>
        <w:jc w:val="both"/>
        <w:rPr>
          <w:u w:val="single"/>
        </w:rPr>
      </w:pPr>
      <w:r>
        <w:t xml:space="preserve">Na aba Configuração </w:t>
      </w:r>
      <w:r>
        <w:sym w:font="Wingdings" w:char="F0E0"/>
      </w:r>
      <w:r>
        <w:t xml:space="preserve"> JTA, terá o parâm</w:t>
      </w:r>
      <w:r w:rsidR="00CE6168">
        <w:t>etro Timeout - Segundos. Pode-se</w:t>
      </w:r>
      <w:r>
        <w:t xml:space="preserve"> modificar este Parâmetro para o tempo desejado em segundos. </w:t>
      </w:r>
    </w:p>
    <w:p w:rsidR="0072267F" w:rsidRDefault="0072267F" w:rsidP="00E93CFA"/>
    <w:p w:rsidR="0072267F" w:rsidRDefault="0072267F" w:rsidP="008973F0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72A65" wp14:editId="1982323F">
                <wp:simplePos x="0" y="0"/>
                <wp:positionH relativeFrom="column">
                  <wp:posOffset>3049904</wp:posOffset>
                </wp:positionH>
                <wp:positionV relativeFrom="paragraph">
                  <wp:posOffset>1205230</wp:posOffset>
                </wp:positionV>
                <wp:extent cx="695325" cy="190500"/>
                <wp:effectExtent l="0" t="0" r="28575" b="1905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326E3" id="Elipse 80" o:spid="_x0000_s1026" style="position:absolute;margin-left:240.15pt;margin-top:94.9pt;width:54.7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CE4E4A" wp14:editId="2F9E3796">
            <wp:extent cx="5587231" cy="214312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0200" t="14027" r="1563" b="48461"/>
                    <a:stretch/>
                  </pic:blipFill>
                  <pic:spPr bwMode="auto">
                    <a:xfrm>
                      <a:off x="0" y="0"/>
                      <a:ext cx="5587231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67F" w:rsidRDefault="0072267F" w:rsidP="0072267F">
      <w:pPr>
        <w:pStyle w:val="Legenda"/>
        <w:jc w:val="center"/>
      </w:pPr>
      <w:r w:rsidRPr="00504898">
        <w:t xml:space="preserve">Figura </w:t>
      </w:r>
      <w:r w:rsidR="0036649C">
        <w:t>11</w:t>
      </w:r>
      <w:r>
        <w:t xml:space="preserve"> </w:t>
      </w:r>
      <w:r w:rsidR="00C45939">
        <w:t>–</w:t>
      </w:r>
      <w:r>
        <w:t xml:space="preserve"> </w:t>
      </w:r>
      <w:r w:rsidR="00C45939">
        <w:t>Configuração do JTA</w:t>
      </w:r>
    </w:p>
    <w:p w:rsidR="008753C6" w:rsidRDefault="008753C6" w:rsidP="008753C6"/>
    <w:p w:rsidR="008753C6" w:rsidRDefault="008753C6" w:rsidP="008753C6">
      <w:pPr>
        <w:pStyle w:val="Ttulo2"/>
      </w:pPr>
      <w:bookmarkStart w:id="16" w:name="_Toc35172480"/>
      <w:r>
        <w:lastRenderedPageBreak/>
        <w:t xml:space="preserve">Configurando </w:t>
      </w:r>
      <w:proofErr w:type="spellStart"/>
      <w:r>
        <w:t>Properties</w:t>
      </w:r>
      <w:bookmarkEnd w:id="16"/>
      <w:proofErr w:type="spellEnd"/>
      <w:r>
        <w:t xml:space="preserve"> </w:t>
      </w:r>
    </w:p>
    <w:p w:rsidR="008753C6" w:rsidRPr="00B85471" w:rsidRDefault="008753C6" w:rsidP="008753C6">
      <w:pPr>
        <w:pStyle w:val="Legenda"/>
      </w:pPr>
      <w:r w:rsidRPr="0085484F">
        <w:t xml:space="preserve">Passo </w:t>
      </w:r>
      <w:r>
        <w:t>1</w:t>
      </w:r>
    </w:p>
    <w:p w:rsidR="008753C6" w:rsidRPr="008753C6" w:rsidRDefault="008753C6" w:rsidP="008753C6">
      <w:r>
        <w:t>Descompactar arquivo anexo abaixo</w:t>
      </w:r>
      <w:r w:rsidR="001F36E5">
        <w:t>,</w:t>
      </w:r>
      <w:r>
        <w:t xml:space="preserve"> dentro da pasta “Oracle”, normalmente ficando no caminho </w:t>
      </w:r>
      <w:r w:rsidRPr="008A7248">
        <w:rPr>
          <w:b/>
          <w:bCs/>
        </w:rPr>
        <w:t>C:\Oracle\</w:t>
      </w:r>
      <w:r>
        <w:t>.</w:t>
      </w:r>
    </w:p>
    <w:p w:rsidR="008753C6" w:rsidRDefault="008753C6" w:rsidP="008753C6"/>
    <w:p w:rsidR="008753C6" w:rsidRDefault="008753C6" w:rsidP="008753C6">
      <w:pPr>
        <w:jc w:val="center"/>
      </w:pPr>
      <w:r>
        <w:object w:dxaOrig="1680" w:dyaOrig="810">
          <v:shape id="_x0000_i1028" type="#_x0000_t75" style="width:84pt;height:40.5pt" o:ole="">
            <v:imagedata r:id="rId33" o:title=""/>
          </v:shape>
          <o:OLEObject Type="Embed" ProgID="Package" ShapeID="_x0000_i1028" DrawAspect="Content" ObjectID="_1645874211" r:id="rId34"/>
        </w:object>
      </w:r>
    </w:p>
    <w:p w:rsidR="001F36E5" w:rsidRPr="00A360F8" w:rsidRDefault="001F36E5" w:rsidP="001F36E5">
      <w:r>
        <w:t xml:space="preserve">OU pode ser encontrado o </w:t>
      </w:r>
      <w:r>
        <w:t xml:space="preserve">Arquivo no </w:t>
      </w:r>
      <w:proofErr w:type="spellStart"/>
      <w:r>
        <w:t>github</w:t>
      </w:r>
      <w:proofErr w:type="spellEnd"/>
      <w:r>
        <w:t xml:space="preserve"> abaixo nas pastas </w:t>
      </w:r>
      <w:r w:rsidRPr="00A360F8">
        <w:t>“</w:t>
      </w:r>
      <w:r>
        <w:t>Oracle</w:t>
      </w:r>
      <w:r>
        <w:t>”.</w:t>
      </w:r>
    </w:p>
    <w:p w:rsidR="001F36E5" w:rsidRPr="0031213D" w:rsidRDefault="001F36E5" w:rsidP="001F36E5">
      <w:r>
        <w:t xml:space="preserve">Endereço GITHUB: </w:t>
      </w:r>
      <w:hyperlink r:id="rId35" w:history="1">
        <w:r w:rsidRPr="00354EE8">
          <w:rPr>
            <w:rStyle w:val="Hyperlink"/>
          </w:rPr>
          <w:t>https://github.com/robysonximenes/Stefanini.Cadastro</w:t>
        </w:r>
      </w:hyperlink>
    </w:p>
    <w:p w:rsidR="001F36E5" w:rsidRPr="008753C6" w:rsidRDefault="001F36E5" w:rsidP="001F36E5"/>
    <w:p w:rsidR="00B36B36" w:rsidRDefault="00B36B36" w:rsidP="00B36B36">
      <w:pPr>
        <w:pStyle w:val="Ttulo1"/>
        <w:pageBreakBefore/>
        <w:numPr>
          <w:ilvl w:val="0"/>
          <w:numId w:val="27"/>
        </w:numPr>
        <w:pBdr>
          <w:bottom w:val="none" w:sz="0" w:space="0" w:color="auto"/>
        </w:pBdr>
        <w:spacing w:before="0"/>
        <w:jc w:val="both"/>
      </w:pPr>
      <w:bookmarkStart w:id="17" w:name="_Toc35172481"/>
      <w:r>
        <w:lastRenderedPageBreak/>
        <w:t xml:space="preserve">Testar o Serviço </w:t>
      </w:r>
      <w:r w:rsidR="002A718D">
        <w:t>hosped</w:t>
      </w:r>
      <w:r w:rsidR="00E93CFA">
        <w:t>ado</w:t>
      </w:r>
      <w:r w:rsidR="002A718D">
        <w:t xml:space="preserve"> no </w:t>
      </w:r>
      <w:proofErr w:type="spellStart"/>
      <w:r w:rsidR="002A718D">
        <w:t>WebLogic</w:t>
      </w:r>
      <w:proofErr w:type="spellEnd"/>
      <w:r w:rsidR="002A718D">
        <w:t xml:space="preserve"> </w:t>
      </w:r>
      <w:r>
        <w:t>(</w:t>
      </w:r>
      <w:proofErr w:type="spellStart"/>
      <w:r>
        <w:t>SoapUI</w:t>
      </w:r>
      <w:proofErr w:type="spellEnd"/>
      <w:r w:rsidR="004E6790">
        <w:t xml:space="preserve"> / </w:t>
      </w:r>
      <w:r w:rsidR="004E6790">
        <w:rPr>
          <w:rStyle w:val="headline"/>
          <w:lang w:val="pt-PT"/>
        </w:rPr>
        <w:t>WebLogic Test Client</w:t>
      </w:r>
      <w:r>
        <w:t>)</w:t>
      </w:r>
      <w:bookmarkEnd w:id="17"/>
    </w:p>
    <w:p w:rsidR="002A718D" w:rsidRPr="002A718D" w:rsidRDefault="002A718D" w:rsidP="002A718D">
      <w:pPr>
        <w:pStyle w:val="PargrafodaLista"/>
        <w:keepNext/>
        <w:numPr>
          <w:ilvl w:val="0"/>
          <w:numId w:val="1"/>
        </w:numPr>
        <w:pBdr>
          <w:bottom w:val="single" w:sz="6" w:space="1" w:color="7F7F7F"/>
        </w:pBdr>
        <w:spacing w:before="480" w:after="120"/>
        <w:contextualSpacing w:val="0"/>
        <w:outlineLvl w:val="0"/>
        <w:rPr>
          <w:rFonts w:eastAsia="Batang" w:cs="Calibri"/>
          <w:b/>
          <w:vanish/>
          <w:kern w:val="28"/>
          <w:sz w:val="28"/>
        </w:rPr>
      </w:pPr>
      <w:bookmarkStart w:id="18" w:name="_Toc331774905"/>
      <w:bookmarkStart w:id="19" w:name="_Toc331777004"/>
      <w:bookmarkStart w:id="20" w:name="_Toc331777147"/>
      <w:bookmarkStart w:id="21" w:name="_Toc348019672"/>
      <w:bookmarkStart w:id="22" w:name="_Toc349549181"/>
      <w:bookmarkStart w:id="23" w:name="_Toc349549236"/>
      <w:bookmarkStart w:id="24" w:name="_Toc349567513"/>
      <w:bookmarkStart w:id="25" w:name="_Toc349567623"/>
      <w:bookmarkStart w:id="26" w:name="_Toc349567654"/>
      <w:bookmarkStart w:id="27" w:name="_Toc349567683"/>
      <w:bookmarkStart w:id="28" w:name="_Toc349568466"/>
      <w:bookmarkStart w:id="29" w:name="_Toc350244795"/>
      <w:bookmarkStart w:id="30" w:name="_Toc35172482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D94916" w:rsidRDefault="00D94916" w:rsidP="002A718D">
      <w:pPr>
        <w:pStyle w:val="Ttulo2"/>
      </w:pPr>
      <w:bookmarkStart w:id="31" w:name="_Toc35172483"/>
      <w:r w:rsidRPr="001247A8">
        <w:t>Descrição</w:t>
      </w:r>
      <w:bookmarkEnd w:id="31"/>
    </w:p>
    <w:p w:rsidR="009B5E7C" w:rsidRDefault="009B5E7C" w:rsidP="009B5E7C">
      <w:pPr>
        <w:spacing w:before="0" w:after="0"/>
        <w:jc w:val="both"/>
      </w:pPr>
      <w:proofErr w:type="spellStart"/>
      <w:r w:rsidRPr="009B5E7C">
        <w:t>SoapUI</w:t>
      </w:r>
      <w:proofErr w:type="spellEnd"/>
      <w:r w:rsidRPr="009B5E7C">
        <w:t xml:space="preserve"> é uma ferramenta open </w:t>
      </w:r>
      <w:proofErr w:type="spellStart"/>
      <w:r w:rsidRPr="009B5E7C">
        <w:t>source</w:t>
      </w:r>
      <w:proofErr w:type="spellEnd"/>
      <w:r w:rsidRPr="009B5E7C">
        <w:t xml:space="preserve"> escrita em Java cuja principal função é consumir e testar Web Services. Web Service é uma tecnologia baseada em XML e HTTP cuja principal função é disponibilizar serviços interativos na WEB que podem ser acessados (ou consumidos) por qualquer outra aplicação independente da linguagem ou plataforma em que a aplicação foi construída.</w:t>
      </w:r>
    </w:p>
    <w:p w:rsidR="00B36B36" w:rsidRPr="009B5E7C" w:rsidRDefault="009B5E7C" w:rsidP="009B5E7C">
      <w:pPr>
        <w:spacing w:before="0" w:after="0"/>
        <w:jc w:val="both"/>
      </w:pPr>
      <w:r w:rsidRPr="009B5E7C">
        <w:br/>
      </w:r>
      <w:r w:rsidR="00B36B36" w:rsidRPr="009B5E7C">
        <w:t xml:space="preserve">O utilitário </w:t>
      </w:r>
      <w:proofErr w:type="spellStart"/>
      <w:r w:rsidR="00B36B36" w:rsidRPr="009B5E7C">
        <w:t>SoapUI</w:t>
      </w:r>
      <w:proofErr w:type="spellEnd"/>
      <w:r w:rsidR="00B36B36" w:rsidRPr="009B5E7C">
        <w:t xml:space="preserve"> permite que você realize testes unitários interativos e scripts para realizar testes automatizados com Web Services.</w:t>
      </w:r>
    </w:p>
    <w:p w:rsidR="00C067A5" w:rsidRDefault="00C067A5" w:rsidP="00C067A5">
      <w:pPr>
        <w:pStyle w:val="Ttulo2"/>
        <w:spacing w:after="0"/>
        <w:ind w:left="578" w:hanging="578"/>
      </w:pPr>
      <w:bookmarkStart w:id="32" w:name="_Toc35172484"/>
      <w:r>
        <w:t>Teste de Serviço</w:t>
      </w:r>
      <w:r w:rsidR="004E6790">
        <w:t xml:space="preserve"> (</w:t>
      </w:r>
      <w:proofErr w:type="spellStart"/>
      <w:r w:rsidR="004E6790">
        <w:t>SoapUI</w:t>
      </w:r>
      <w:proofErr w:type="spellEnd"/>
      <w:r w:rsidR="004E6790">
        <w:t>)</w:t>
      </w:r>
      <w:bookmarkEnd w:id="32"/>
    </w:p>
    <w:p w:rsidR="00C067A5" w:rsidRDefault="00C067A5" w:rsidP="00C067A5">
      <w:pPr>
        <w:spacing w:before="0"/>
        <w:rPr>
          <w:rFonts w:ascii="Verdana" w:hAnsi="Verdana"/>
          <w:color w:val="000000"/>
          <w:sz w:val="18"/>
          <w:szCs w:val="18"/>
        </w:rPr>
      </w:pPr>
    </w:p>
    <w:p w:rsidR="00B36B36" w:rsidRDefault="00B36B36" w:rsidP="00C067A5">
      <w:pPr>
        <w:pStyle w:val="PargrafodaLista"/>
        <w:numPr>
          <w:ilvl w:val="0"/>
          <w:numId w:val="28"/>
        </w:numPr>
        <w:spacing w:befor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File &gt; New </w:t>
      </w:r>
      <w:proofErr w:type="spellStart"/>
      <w:r>
        <w:rPr>
          <w:rFonts w:ascii="Verdana" w:hAnsi="Verdana"/>
          <w:color w:val="000000"/>
          <w:sz w:val="18"/>
          <w:szCs w:val="18"/>
        </w:rPr>
        <w:t>soapUI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Project</w:t>
      </w:r>
    </w:p>
    <w:p w:rsidR="00B36B36" w:rsidRPr="002A718D" w:rsidRDefault="00B36B36" w:rsidP="00B36B36">
      <w:pPr>
        <w:pStyle w:val="PargrafodaLista"/>
        <w:numPr>
          <w:ilvl w:val="0"/>
          <w:numId w:val="28"/>
        </w:numPr>
        <w:rPr>
          <w:b/>
          <w:i/>
          <w:lang w:val="en-US"/>
        </w:rPr>
      </w:pPr>
      <w:r w:rsidRPr="001247A8">
        <w:rPr>
          <w:rFonts w:ascii="Verdana" w:hAnsi="Verdana"/>
          <w:color w:val="000000"/>
          <w:sz w:val="18"/>
          <w:szCs w:val="18"/>
          <w:lang w:val="en-US"/>
        </w:rPr>
        <w:t>Initial WSDL/WADL:</w:t>
      </w:r>
      <w:r w:rsidRPr="001247A8">
        <w:rPr>
          <w:lang w:val="en-US"/>
        </w:rPr>
        <w:t xml:space="preserve">  </w:t>
      </w:r>
      <w:r w:rsidR="002A718D" w:rsidRPr="002A718D">
        <w:rPr>
          <w:b/>
          <w:i/>
          <w:lang w:val="en-US"/>
        </w:rPr>
        <w:t>Add a WSDL do service.</w:t>
      </w:r>
    </w:p>
    <w:p w:rsidR="00B36B36" w:rsidRPr="00B36B36" w:rsidRDefault="00B36B36" w:rsidP="00B36B36">
      <w:pPr>
        <w:pStyle w:val="PargrafodaLista"/>
        <w:numPr>
          <w:ilvl w:val="0"/>
          <w:numId w:val="28"/>
        </w:num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Clicar em “OK”.</w:t>
      </w:r>
    </w:p>
    <w:p w:rsidR="00B36B36" w:rsidRPr="00B36B36" w:rsidRDefault="00B36B36" w:rsidP="00B36B36">
      <w:pPr>
        <w:pStyle w:val="PargrafodaLista"/>
        <w:rPr>
          <w:rFonts w:ascii="Verdana" w:hAnsi="Verdana"/>
          <w:color w:val="000000"/>
          <w:sz w:val="18"/>
          <w:szCs w:val="18"/>
        </w:rPr>
      </w:pPr>
    </w:p>
    <w:p w:rsidR="0035784E" w:rsidRDefault="0035784E" w:rsidP="0035784E">
      <w:pPr>
        <w:keepNext/>
        <w:jc w:val="center"/>
      </w:pPr>
    </w:p>
    <w:p w:rsidR="008A7248" w:rsidRDefault="008A7248" w:rsidP="0035784E">
      <w:pPr>
        <w:keepNext/>
        <w:jc w:val="center"/>
        <w:rPr>
          <w:noProof/>
        </w:rPr>
      </w:pPr>
    </w:p>
    <w:p w:rsidR="008A7248" w:rsidRDefault="008A7248" w:rsidP="0035784E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75300" wp14:editId="70C81B36">
                <wp:simplePos x="0" y="0"/>
                <wp:positionH relativeFrom="column">
                  <wp:posOffset>611505</wp:posOffset>
                </wp:positionH>
                <wp:positionV relativeFrom="paragraph">
                  <wp:posOffset>630555</wp:posOffset>
                </wp:positionV>
                <wp:extent cx="1409700" cy="1057275"/>
                <wp:effectExtent l="0" t="0" r="19050" b="28575"/>
                <wp:wrapNone/>
                <wp:docPr id="4" name="Retângulo de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57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4A4D59" id="Retângulo de cantos arredondados 4" o:spid="_x0000_s1026" style="position:absolute;margin-left:48.15pt;margin-top:49.65pt;width:111pt;height:8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06EEB2" wp14:editId="29C90321">
            <wp:extent cx="6124575" cy="2018942"/>
            <wp:effectExtent l="0" t="0" r="0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886" t="7673" r="16179" b="55446"/>
                    <a:stretch/>
                  </pic:blipFill>
                  <pic:spPr bwMode="auto">
                    <a:xfrm>
                      <a:off x="0" y="0"/>
                      <a:ext cx="6145434" cy="202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B36" w:rsidRDefault="0035784E" w:rsidP="0035784E">
      <w:pPr>
        <w:pStyle w:val="Legenda"/>
        <w:jc w:val="center"/>
      </w:pPr>
      <w:r>
        <w:t xml:space="preserve">Figura </w:t>
      </w:r>
      <w:r w:rsidR="0036649C">
        <w:t>12</w:t>
      </w:r>
      <w:r>
        <w:t xml:space="preserve"> – </w:t>
      </w:r>
      <w:proofErr w:type="spellStart"/>
      <w:r>
        <w:t>SoapUI</w:t>
      </w:r>
      <w:proofErr w:type="spellEnd"/>
    </w:p>
    <w:p w:rsidR="0035784E" w:rsidRDefault="0035784E" w:rsidP="0035784E"/>
    <w:p w:rsidR="0035784E" w:rsidRDefault="0035784E" w:rsidP="0035784E">
      <w:pPr>
        <w:pStyle w:val="PargrafodaLista"/>
        <w:numPr>
          <w:ilvl w:val="0"/>
          <w:numId w:val="29"/>
        </w:numPr>
      </w:pPr>
      <w:r>
        <w:t>No menu esquerdo conterá todas as Operações contidas no serviço.</w:t>
      </w:r>
    </w:p>
    <w:p w:rsidR="0035784E" w:rsidRDefault="0035784E" w:rsidP="0035784E">
      <w:pPr>
        <w:pStyle w:val="PargrafodaLista"/>
        <w:numPr>
          <w:ilvl w:val="0"/>
          <w:numId w:val="29"/>
        </w:numPr>
      </w:pPr>
      <w:r>
        <w:t>Selecione a que deseja testar.</w:t>
      </w:r>
    </w:p>
    <w:p w:rsidR="0035784E" w:rsidRDefault="0035784E" w:rsidP="0035784E">
      <w:pPr>
        <w:pStyle w:val="PargrafodaLista"/>
        <w:numPr>
          <w:ilvl w:val="0"/>
          <w:numId w:val="29"/>
        </w:numPr>
      </w:pPr>
      <w:r>
        <w:t xml:space="preserve">Ao aparecer o </w:t>
      </w:r>
      <w:proofErr w:type="spellStart"/>
      <w:r>
        <w:t>Request</w:t>
      </w:r>
      <w:proofErr w:type="spellEnd"/>
      <w:r>
        <w:t xml:space="preserve"> da Operação, </w:t>
      </w:r>
      <w:r w:rsidR="00CE6168">
        <w:t xml:space="preserve">devem </w:t>
      </w:r>
      <w:r>
        <w:t>ser digitado</w:t>
      </w:r>
      <w:r w:rsidR="00CE6168">
        <w:t>s</w:t>
      </w:r>
      <w:r>
        <w:t xml:space="preserve"> os dados para cada parâmetro.</w:t>
      </w:r>
    </w:p>
    <w:p w:rsidR="0035784E" w:rsidRDefault="0035784E" w:rsidP="0035784E">
      <w:pPr>
        <w:pStyle w:val="PargrafodaLista"/>
        <w:numPr>
          <w:ilvl w:val="0"/>
          <w:numId w:val="29"/>
        </w:numPr>
      </w:pPr>
      <w:r>
        <w:t xml:space="preserve">Clicar no Ícone (Seta verde - </w:t>
      </w:r>
      <w:r>
        <w:fldChar w:fldCharType="begin"/>
      </w:r>
      <w:r>
        <w:instrText xml:space="preserve"> REF _Ref331755325 \h </w:instrText>
      </w:r>
      <w:r>
        <w:fldChar w:fldCharType="separate"/>
      </w:r>
      <w:r w:rsidR="00C067A5">
        <w:t xml:space="preserve">Figura </w:t>
      </w:r>
      <w:r w:rsidR="0036649C">
        <w:t>1</w:t>
      </w:r>
      <w:r w:rsidR="00C067A5">
        <w:rPr>
          <w:noProof/>
        </w:rPr>
        <w:t>3</w:t>
      </w:r>
      <w:r>
        <w:fldChar w:fldCharType="end"/>
      </w:r>
      <w:r>
        <w:t>).</w:t>
      </w:r>
    </w:p>
    <w:p w:rsidR="0035784E" w:rsidRDefault="0035784E" w:rsidP="0035784E"/>
    <w:p w:rsidR="0035784E" w:rsidRDefault="0035784E" w:rsidP="0035784E">
      <w:pPr>
        <w:keepNext/>
        <w:jc w:val="center"/>
      </w:pPr>
    </w:p>
    <w:p w:rsidR="009C71D7" w:rsidRDefault="009C71D7" w:rsidP="0035784E">
      <w:pPr>
        <w:keepNext/>
        <w:jc w:val="center"/>
        <w:rPr>
          <w:noProof/>
        </w:rPr>
      </w:pPr>
    </w:p>
    <w:p w:rsidR="009C71D7" w:rsidRDefault="0036649C" w:rsidP="0035784E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7EFF43" wp14:editId="1A138622">
                <wp:simplePos x="0" y="0"/>
                <wp:positionH relativeFrom="column">
                  <wp:posOffset>2364105</wp:posOffset>
                </wp:positionH>
                <wp:positionV relativeFrom="paragraph">
                  <wp:posOffset>650875</wp:posOffset>
                </wp:positionV>
                <wp:extent cx="171450" cy="152400"/>
                <wp:effectExtent l="0" t="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E7902" id="Elipse 7" o:spid="_x0000_s1026" style="position:absolute;margin-left:186.15pt;margin-top:51.25pt;width:13.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" filled="f" strokecolor="red" strokeweight="2pt"/>
            </w:pict>
          </mc:Fallback>
        </mc:AlternateContent>
      </w:r>
      <w:r w:rsidR="009C71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E63EEB" wp14:editId="5408750B">
                <wp:simplePos x="0" y="0"/>
                <wp:positionH relativeFrom="column">
                  <wp:posOffset>2306955</wp:posOffset>
                </wp:positionH>
                <wp:positionV relativeFrom="paragraph">
                  <wp:posOffset>812800</wp:posOffset>
                </wp:positionV>
                <wp:extent cx="3028950" cy="1962150"/>
                <wp:effectExtent l="0" t="0" r="19050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1962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94682" id="Elipse 8" o:spid="_x0000_s1026" style="position:absolute;margin-left:181.65pt;margin-top:64pt;width:238.5pt;height:15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" filled="f" strokecolor="red" strokeweight="2pt"/>
            </w:pict>
          </mc:Fallback>
        </mc:AlternateContent>
      </w:r>
      <w:r w:rsidR="009C71D7">
        <w:rPr>
          <w:noProof/>
        </w:rPr>
        <w:drawing>
          <wp:inline distT="0" distB="0" distL="0" distR="0" wp14:anchorId="6FA35B2E" wp14:editId="6BBA2137">
            <wp:extent cx="5722620" cy="476885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1520" b="13366"/>
                    <a:stretch/>
                  </pic:blipFill>
                  <pic:spPr bwMode="auto">
                    <a:xfrm>
                      <a:off x="0" y="0"/>
                      <a:ext cx="5733155" cy="477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4E" w:rsidRDefault="0035784E" w:rsidP="0035784E">
      <w:pPr>
        <w:pStyle w:val="Legenda"/>
        <w:jc w:val="center"/>
      </w:pPr>
      <w:bookmarkStart w:id="33" w:name="_Ref331755325"/>
      <w:bookmarkStart w:id="34" w:name="_Ref331755299"/>
      <w:r>
        <w:t xml:space="preserve">Figura </w:t>
      </w:r>
      <w:r w:rsidR="0036649C">
        <w:t>1</w:t>
      </w:r>
      <w:fldSimple w:instr=" SEQ Figura \* ARABIC ">
        <w:r w:rsidR="00C067A5">
          <w:rPr>
            <w:noProof/>
          </w:rPr>
          <w:t>3</w:t>
        </w:r>
      </w:fldSimple>
      <w:bookmarkEnd w:id="33"/>
      <w:r>
        <w:t xml:space="preserve"> – INPUT dos parâmetros no </w:t>
      </w:r>
      <w:proofErr w:type="spellStart"/>
      <w:r>
        <w:t>SoapUI</w:t>
      </w:r>
      <w:bookmarkEnd w:id="34"/>
      <w:proofErr w:type="spellEnd"/>
    </w:p>
    <w:p w:rsidR="0035784E" w:rsidRDefault="0035784E" w:rsidP="0035784E"/>
    <w:p w:rsidR="00763D85" w:rsidRDefault="00763D85" w:rsidP="0035784E">
      <w:r>
        <w:t xml:space="preserve">Será exibido o OUTPUT da Operação ao lado Direito, como mostra a </w:t>
      </w:r>
      <w:r>
        <w:fldChar w:fldCharType="begin"/>
      </w:r>
      <w:r>
        <w:instrText xml:space="preserve"> REF _Ref331755578 \h </w:instrText>
      </w:r>
      <w:r>
        <w:fldChar w:fldCharType="separate"/>
      </w:r>
      <w:r w:rsidR="007410D4">
        <w:t xml:space="preserve">Figura </w:t>
      </w:r>
      <w:r w:rsidR="0036649C">
        <w:t>14</w:t>
      </w:r>
      <w:r>
        <w:fldChar w:fldCharType="end"/>
      </w:r>
      <w:r>
        <w:t>.</w:t>
      </w:r>
    </w:p>
    <w:p w:rsidR="00763D85" w:rsidRDefault="00763D85" w:rsidP="00763D85">
      <w:pPr>
        <w:keepNext/>
        <w:jc w:val="center"/>
      </w:pPr>
    </w:p>
    <w:p w:rsidR="00282E5F" w:rsidRDefault="00282E5F" w:rsidP="00763D85">
      <w:pPr>
        <w:keepNext/>
        <w:jc w:val="center"/>
        <w:rPr>
          <w:noProof/>
        </w:rPr>
      </w:pPr>
    </w:p>
    <w:p w:rsidR="00282E5F" w:rsidRDefault="00282E5F" w:rsidP="00763D85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E86CBB" wp14:editId="35A04608">
                <wp:simplePos x="0" y="0"/>
                <wp:positionH relativeFrom="column">
                  <wp:posOffset>3478531</wp:posOffset>
                </wp:positionH>
                <wp:positionV relativeFrom="paragraph">
                  <wp:posOffset>544830</wp:posOffset>
                </wp:positionV>
                <wp:extent cx="2571750" cy="2847975"/>
                <wp:effectExtent l="0" t="0" r="19050" b="28575"/>
                <wp:wrapNone/>
                <wp:docPr id="10" name="Retângulo de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847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C4FD2" id="Retângulo de cantos arredondados 10" o:spid="_x0000_s1026" style="position:absolute;margin-left:273.9pt;margin-top:42.9pt;width:202.5pt;height:22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2D92E7" wp14:editId="3A00B4E9">
            <wp:extent cx="6143978" cy="3467100"/>
            <wp:effectExtent l="0" t="0" r="952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3394" b="13119"/>
                    <a:stretch/>
                  </pic:blipFill>
                  <pic:spPr bwMode="auto">
                    <a:xfrm>
                      <a:off x="0" y="0"/>
                      <a:ext cx="6147349" cy="34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4E" w:rsidRDefault="00763D85" w:rsidP="00763D85">
      <w:pPr>
        <w:pStyle w:val="Legenda"/>
        <w:jc w:val="center"/>
      </w:pPr>
      <w:bookmarkStart w:id="35" w:name="_Ref331755578"/>
      <w:r>
        <w:t xml:space="preserve">Figura </w:t>
      </w:r>
      <w:r w:rsidR="0036649C">
        <w:t>14</w:t>
      </w:r>
      <w:bookmarkEnd w:id="35"/>
      <w:r>
        <w:t xml:space="preserve"> – Retorno da Operação</w:t>
      </w:r>
    </w:p>
    <w:p w:rsidR="004E6790" w:rsidRPr="004E6790" w:rsidRDefault="00282E5F" w:rsidP="004E6790">
      <w:pPr>
        <w:pStyle w:val="Ttulo2"/>
        <w:spacing w:after="0"/>
        <w:ind w:left="578" w:hanging="578"/>
      </w:pPr>
      <w:bookmarkStart w:id="36" w:name="_Toc35172485"/>
      <w:r>
        <w:t xml:space="preserve">Projeto </w:t>
      </w:r>
      <w:proofErr w:type="spellStart"/>
      <w:r>
        <w:t>SoapUI</w:t>
      </w:r>
      <w:bookmarkEnd w:id="36"/>
      <w:proofErr w:type="spellEnd"/>
    </w:p>
    <w:p w:rsidR="00712333" w:rsidRDefault="00712333" w:rsidP="00712333">
      <w:pPr>
        <w:pStyle w:val="Ttulo2"/>
        <w:numPr>
          <w:ilvl w:val="0"/>
          <w:numId w:val="0"/>
        </w:numPr>
        <w:spacing w:before="0" w:after="0"/>
        <w:rPr>
          <w:rFonts w:cs="Times New Roman"/>
          <w:b w:val="0"/>
          <w:sz w:val="22"/>
        </w:rPr>
      </w:pPr>
    </w:p>
    <w:p w:rsidR="001F36E5" w:rsidRPr="00A360F8" w:rsidRDefault="001F36E5" w:rsidP="001F36E5">
      <w:r>
        <w:t xml:space="preserve">Arquivo se encontra no </w:t>
      </w:r>
      <w:proofErr w:type="spellStart"/>
      <w:r>
        <w:t>github</w:t>
      </w:r>
      <w:proofErr w:type="spellEnd"/>
      <w:r>
        <w:t xml:space="preserve"> abaixo nas pastas </w:t>
      </w:r>
      <w:r w:rsidRPr="00A360F8">
        <w:t>“</w:t>
      </w:r>
      <w:proofErr w:type="spellStart"/>
      <w:r>
        <w:t>Entregaveis</w:t>
      </w:r>
      <w:proofErr w:type="spellEnd"/>
      <w:r>
        <w:t xml:space="preserve"> V1.0</w:t>
      </w:r>
      <w:r w:rsidRPr="00A360F8">
        <w:t>”</w:t>
      </w:r>
      <w:r>
        <w:t xml:space="preserve"> e “</w:t>
      </w:r>
      <w:proofErr w:type="spellStart"/>
      <w:r>
        <w:t>Entregaveis</w:t>
      </w:r>
      <w:proofErr w:type="spellEnd"/>
      <w:r>
        <w:t xml:space="preserve"> V2.0”.</w:t>
      </w:r>
    </w:p>
    <w:p w:rsidR="001F36E5" w:rsidRPr="0031213D" w:rsidRDefault="001F36E5" w:rsidP="001F36E5">
      <w:r>
        <w:t xml:space="preserve">Endereço GITHUB: </w:t>
      </w:r>
      <w:hyperlink r:id="rId39" w:history="1">
        <w:r w:rsidRPr="00354EE8">
          <w:rPr>
            <w:rStyle w:val="Hyperlink"/>
          </w:rPr>
          <w:t>https://github.com/robysonximenes/Stefanini.Cadastro</w:t>
        </w:r>
      </w:hyperlink>
    </w:p>
    <w:p w:rsidR="00654580" w:rsidRDefault="00654580" w:rsidP="00E93CFA">
      <w:pPr>
        <w:rPr>
          <w:u w:val="single"/>
        </w:rPr>
      </w:pPr>
    </w:p>
    <w:p w:rsidR="00125945" w:rsidRDefault="00125945" w:rsidP="00E93CFA">
      <w:r w:rsidRPr="001F36E5">
        <w:rPr>
          <w:b/>
          <w:bCs/>
        </w:rPr>
        <w:t>Arquivos</w:t>
      </w:r>
      <w:r>
        <w:t>:</w:t>
      </w:r>
      <w:r>
        <w:t xml:space="preserve"> </w:t>
      </w:r>
      <w:r w:rsidRPr="00125945">
        <w:t>CadastroService-V</w:t>
      </w:r>
      <w:r>
        <w:t>1</w:t>
      </w:r>
      <w:r w:rsidRPr="00125945">
        <w:t>-0-soapui-project</w:t>
      </w:r>
    </w:p>
    <w:p w:rsidR="00125945" w:rsidRPr="008325F0" w:rsidRDefault="00125945" w:rsidP="00E93CFA">
      <w:pPr>
        <w:rPr>
          <w:u w:val="single"/>
        </w:rPr>
      </w:pPr>
      <w:r>
        <w:tab/>
        <w:t xml:space="preserve">    </w:t>
      </w:r>
      <w:r w:rsidRPr="00125945">
        <w:t>CadastroService-V2-0-soapui-project</w:t>
      </w:r>
    </w:p>
    <w:sectPr w:rsidR="00125945" w:rsidRPr="008325F0" w:rsidSect="00ED1F5B">
      <w:headerReference w:type="default" r:id="rId40"/>
      <w:endnotePr>
        <w:numFmt w:val="decimal"/>
      </w:endnotePr>
      <w:pgSz w:w="11907" w:h="16839" w:code="9"/>
      <w:pgMar w:top="1134" w:right="567" w:bottom="1134" w:left="567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9EB" w:rsidRDefault="005A49EB">
      <w:r>
        <w:separator/>
      </w:r>
    </w:p>
  </w:endnote>
  <w:endnote w:type="continuationSeparator" w:id="0">
    <w:p w:rsidR="005A49EB" w:rsidRDefault="005A4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723C" w:rsidRDefault="0014723C" w:rsidP="00291220">
    <w:pPr>
      <w:pStyle w:val="Rodap"/>
      <w:tabs>
        <w:tab w:val="clear" w:pos="4320"/>
        <w:tab w:val="clear" w:pos="8640"/>
        <w:tab w:val="center" w:pos="4500"/>
        <w:tab w:val="right" w:pos="9360"/>
      </w:tabs>
    </w:pPr>
  </w:p>
  <w:p w:rsidR="0014723C" w:rsidRDefault="0014723C" w:rsidP="001F68BA">
    <w:pPr>
      <w:pStyle w:val="Rodap"/>
      <w:pBdr>
        <w:top w:val="single" w:sz="4" w:space="1" w:color="7F7F7F"/>
      </w:pBdr>
      <w:tabs>
        <w:tab w:val="clear" w:pos="4320"/>
        <w:tab w:val="clear" w:pos="8640"/>
        <w:tab w:val="left" w:pos="1418"/>
        <w:tab w:val="center" w:pos="5245"/>
        <w:tab w:val="right" w:pos="10632"/>
      </w:tabs>
      <w:spacing w:before="0" w:after="0"/>
    </w:pPr>
    <w:r w:rsidRPr="001A03DC">
      <w:t xml:space="preserve">Última modificação: </w:t>
    </w:r>
    <w:r w:rsidRPr="001A03DC">
      <w:tab/>
    </w:r>
    <w:r>
      <w:fldChar w:fldCharType="begin"/>
    </w:r>
    <w:r>
      <w:instrText xml:space="preserve"> SAVEDATE  \@ "d/M/yyyy HH:mm"  \* MERGEFORMAT </w:instrText>
    </w:r>
    <w:r>
      <w:fldChar w:fldCharType="separate"/>
    </w:r>
    <w:r w:rsidR="00A360F8">
      <w:rPr>
        <w:noProof/>
      </w:rPr>
      <w:t>15/3/2020 13:58</w:t>
    </w:r>
    <w:r>
      <w:fldChar w:fldCharType="end"/>
    </w:r>
    <w:r>
      <w:tab/>
      <w:t xml:space="preserve">Página </w:t>
    </w:r>
    <w:r w:rsidRPr="001A03DC">
      <w:fldChar w:fldCharType="begin"/>
    </w:r>
    <w:r w:rsidRPr="001A03DC">
      <w:instrText xml:space="preserve"> PAGE   \* MERGEFORMAT </w:instrText>
    </w:r>
    <w:r w:rsidRPr="001A03DC">
      <w:fldChar w:fldCharType="separate"/>
    </w:r>
    <w:r>
      <w:rPr>
        <w:noProof/>
      </w:rPr>
      <w:t>2</w:t>
    </w:r>
    <w:r w:rsidRPr="001A03DC">
      <w:fldChar w:fldCharType="end"/>
    </w:r>
    <w:r w:rsidRPr="001A03DC">
      <w:t xml:space="preserve"> </w:t>
    </w:r>
    <w:r>
      <w:t xml:space="preserve">de </w:t>
    </w:r>
    <w:fldSimple w:instr=" NUMPAGES   \* MERGEFORMAT ">
      <w:r>
        <w:rPr>
          <w:noProof/>
        </w:rPr>
        <w:t>27</w:t>
      </w:r>
    </w:fldSimple>
    <w:r w:rsidRPr="001A03DC">
      <w:tab/>
    </w:r>
    <w:r w:rsidRPr="001A03DC">
      <w:rPr>
        <w:rFonts w:cs="Arial"/>
      </w:rPr>
      <w:t>©</w:t>
    </w:r>
    <w:r w:rsidRPr="001A03DC">
      <w:t xml:space="preserve"> </w:t>
    </w:r>
    <w:r w:rsidRPr="001A03DC">
      <w:fldChar w:fldCharType="begin"/>
    </w:r>
    <w:r w:rsidRPr="001A03DC">
      <w:instrText xml:space="preserve"> DATE  \@ "yyyy"  \* MERGEFORMAT </w:instrText>
    </w:r>
    <w:r w:rsidRPr="001A03DC">
      <w:fldChar w:fldCharType="separate"/>
    </w:r>
    <w:r w:rsidR="00A360F8">
      <w:rPr>
        <w:noProof/>
      </w:rPr>
      <w:t>2020</w:t>
    </w:r>
    <w:r w:rsidRPr="001A03DC">
      <w:fldChar w:fldCharType="end"/>
    </w:r>
    <w:r w:rsidRPr="001A03DC">
      <w:t xml:space="preserve"> </w:t>
    </w:r>
    <w:r>
      <w:t>Accenture</w:t>
    </w:r>
  </w:p>
  <w:p w:rsidR="0014723C" w:rsidRDefault="0014723C" w:rsidP="001F68BA">
    <w:pPr>
      <w:pStyle w:val="Rodap"/>
      <w:pBdr>
        <w:top w:val="single" w:sz="4" w:space="1" w:color="7F7F7F"/>
      </w:pBdr>
      <w:tabs>
        <w:tab w:val="clear" w:pos="4320"/>
        <w:tab w:val="clear" w:pos="8640"/>
        <w:tab w:val="left" w:pos="1418"/>
        <w:tab w:val="center" w:pos="5245"/>
        <w:tab w:val="right" w:pos="10632"/>
      </w:tabs>
      <w:spacing w:before="0" w:after="0"/>
    </w:pPr>
    <w:r>
      <w:tab/>
    </w:r>
    <w:r>
      <w:tab/>
    </w:r>
    <w:r>
      <w:tab/>
      <w:t>Versão: 1.0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723C" w:rsidRPr="00CD3711" w:rsidRDefault="0014723C" w:rsidP="00074679">
    <w:pPr>
      <w:pStyle w:val="Rodap"/>
      <w:tabs>
        <w:tab w:val="clear" w:pos="4320"/>
        <w:tab w:val="clear" w:pos="8640"/>
      </w:tabs>
      <w:jc w:val="center"/>
      <w:rPr>
        <w:sz w:val="18"/>
        <w:szCs w:val="18"/>
      </w:rPr>
    </w:pPr>
    <w:r>
      <w:rPr>
        <w:sz w:val="18"/>
        <w:szCs w:val="18"/>
      </w:rPr>
      <w:t>© Stefanini</w:t>
    </w:r>
    <w:r w:rsidRPr="00CD3711">
      <w:rPr>
        <w:sz w:val="18"/>
        <w:szCs w:val="18"/>
      </w:rPr>
      <w:t xml:space="preserve"> </w:t>
    </w:r>
    <w:r w:rsidRPr="00CD3711">
      <w:rPr>
        <w:sz w:val="18"/>
        <w:szCs w:val="18"/>
      </w:rPr>
      <w:fldChar w:fldCharType="begin"/>
    </w:r>
    <w:r w:rsidRPr="00CD3711">
      <w:rPr>
        <w:sz w:val="18"/>
        <w:szCs w:val="18"/>
      </w:rPr>
      <w:instrText xml:space="preserve"> DATE  \@ "yyyy"  \* MERGEFORMAT </w:instrText>
    </w:r>
    <w:r w:rsidRPr="00CD3711">
      <w:rPr>
        <w:sz w:val="18"/>
        <w:szCs w:val="18"/>
      </w:rPr>
      <w:fldChar w:fldCharType="separate"/>
    </w:r>
    <w:r w:rsidR="00A360F8">
      <w:rPr>
        <w:noProof/>
        <w:sz w:val="18"/>
        <w:szCs w:val="18"/>
      </w:rPr>
      <w:t>2020</w:t>
    </w:r>
    <w:r w:rsidRPr="00CD3711">
      <w:rPr>
        <w:sz w:val="18"/>
        <w:szCs w:val="18"/>
      </w:rPr>
      <w:fldChar w:fldCharType="end"/>
    </w:r>
    <w:r>
      <w:rPr>
        <w:sz w:val="18"/>
        <w:szCs w:val="18"/>
      </w:rPr>
      <w:t>. Todos os direitos reservados.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9EB" w:rsidRDefault="005A49EB">
      <w:r>
        <w:separator/>
      </w:r>
    </w:p>
  </w:footnote>
  <w:footnote w:type="continuationSeparator" w:id="0">
    <w:p w:rsidR="005A49EB" w:rsidRDefault="005A49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723C" w:rsidRDefault="0014723C" w:rsidP="00F01CBE">
    <w:pPr>
      <w:pStyle w:val="Cabealho"/>
      <w:tabs>
        <w:tab w:val="clear" w:pos="4320"/>
        <w:tab w:val="clear" w:pos="8640"/>
        <w:tab w:val="center" w:pos="5040"/>
        <w:tab w:val="right" w:pos="100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723C" w:rsidRDefault="0014723C" w:rsidP="00F01CBE">
    <w:pPr>
      <w:pStyle w:val="Cabealho"/>
      <w:tabs>
        <w:tab w:val="clear" w:pos="4320"/>
        <w:tab w:val="clear" w:pos="8640"/>
        <w:tab w:val="center" w:pos="5040"/>
        <w:tab w:val="right" w:pos="1008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02"/>
      <w:gridCol w:w="5671"/>
    </w:tblGrid>
    <w:tr w:rsidR="0014723C" w:rsidRPr="006B66A6" w:rsidTr="007B7FD2">
      <w:tc>
        <w:tcPr>
          <w:tcW w:w="2368" w:type="pct"/>
        </w:tcPr>
        <w:p w:rsidR="0014723C" w:rsidRPr="00ED1F5B" w:rsidRDefault="0014723C" w:rsidP="00DA0F97">
          <w:pPr>
            <w:pStyle w:val="Cabealho"/>
            <w:tabs>
              <w:tab w:val="clear" w:pos="4320"/>
              <w:tab w:val="clear" w:pos="8640"/>
              <w:tab w:val="center" w:pos="5040"/>
              <w:tab w:val="right" w:pos="10080"/>
            </w:tabs>
          </w:pPr>
        </w:p>
      </w:tc>
      <w:tc>
        <w:tcPr>
          <w:tcW w:w="2632" w:type="pct"/>
        </w:tcPr>
        <w:p w:rsidR="0014723C" w:rsidRPr="00ED1F5B" w:rsidRDefault="0014723C" w:rsidP="001343FC">
          <w:pPr>
            <w:pStyle w:val="Cabealho"/>
            <w:tabs>
              <w:tab w:val="clear" w:pos="4320"/>
              <w:tab w:val="clear" w:pos="8640"/>
              <w:tab w:val="center" w:pos="2835"/>
              <w:tab w:val="center" w:pos="5040"/>
              <w:tab w:val="right" w:pos="5671"/>
              <w:tab w:val="right" w:pos="10080"/>
            </w:tabs>
            <w:jc w:val="right"/>
          </w:pPr>
          <w:r>
            <w:t>Manual de Instalação – Aplicação de Cadastro</w:t>
          </w:r>
        </w:p>
      </w:tc>
    </w:tr>
  </w:tbl>
  <w:p w:rsidR="0014723C" w:rsidRPr="006B66A6" w:rsidRDefault="0014723C" w:rsidP="00F01CBE">
    <w:pPr>
      <w:pStyle w:val="Cabealho"/>
      <w:tabs>
        <w:tab w:val="clear" w:pos="4320"/>
        <w:tab w:val="clear" w:pos="8640"/>
        <w:tab w:val="center" w:pos="5040"/>
        <w:tab w:val="right" w:pos="100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Descrição: Ícone de mensagem - Com Sucesso " style="width:9pt;height:9pt;visibility:visible;mso-wrap-style:square" o:bullet="t">
        <v:imagedata r:id="rId1" o:title="Ícone de mensagem - Com Sucesso "/>
      </v:shape>
    </w:pict>
  </w:numPicBullet>
  <w:abstractNum w:abstractNumId="0" w15:restartNumberingAfterBreak="0">
    <w:nsid w:val="FFFFFF7E"/>
    <w:multiLevelType w:val="singleLevel"/>
    <w:tmpl w:val="359647DE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5B78856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EC4CB36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59252F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3E405DC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A8FE96F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6A51A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F548C5"/>
    <w:multiLevelType w:val="hybridMultilevel"/>
    <w:tmpl w:val="FB708E62"/>
    <w:lvl w:ilvl="0" w:tplc="B5F87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0F881584">
      <w:start w:val="1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F01CF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C4A81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07664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0B5074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712AF2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C0B21B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496E85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8" w15:restartNumberingAfterBreak="0">
    <w:nsid w:val="14F3659F"/>
    <w:multiLevelType w:val="hybridMultilevel"/>
    <w:tmpl w:val="A7C81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32F3F"/>
    <w:multiLevelType w:val="hybridMultilevel"/>
    <w:tmpl w:val="15FA777C"/>
    <w:lvl w:ilvl="0" w:tplc="0409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1F180C52"/>
    <w:multiLevelType w:val="hybridMultilevel"/>
    <w:tmpl w:val="D0828F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64089"/>
    <w:multiLevelType w:val="hybridMultilevel"/>
    <w:tmpl w:val="711E0D48"/>
    <w:lvl w:ilvl="0" w:tplc="895E83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D2C0C07A">
      <w:start w:val="1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99BC2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47CE1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265CF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DAE41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3825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04709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C13CB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2" w15:restartNumberingAfterBreak="0">
    <w:nsid w:val="2C0906BA"/>
    <w:multiLevelType w:val="hybridMultilevel"/>
    <w:tmpl w:val="6FCC8406"/>
    <w:lvl w:ilvl="0" w:tplc="04160005">
      <w:start w:val="1"/>
      <w:numFmt w:val="bullet"/>
      <w:lvlText w:val="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D827D4"/>
    <w:multiLevelType w:val="hybridMultilevel"/>
    <w:tmpl w:val="A91E71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B4A2A"/>
    <w:multiLevelType w:val="hybridMultilevel"/>
    <w:tmpl w:val="E8CEB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5702E1"/>
    <w:multiLevelType w:val="multilevel"/>
    <w:tmpl w:val="5CACB3C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406A5FCC"/>
    <w:multiLevelType w:val="hybridMultilevel"/>
    <w:tmpl w:val="EA3A3446"/>
    <w:lvl w:ilvl="0" w:tplc="C6EE2132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A6200C"/>
    <w:multiLevelType w:val="hybridMultilevel"/>
    <w:tmpl w:val="C390F2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5B593B"/>
    <w:multiLevelType w:val="hybridMultilevel"/>
    <w:tmpl w:val="D0B0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82B38"/>
    <w:multiLevelType w:val="multilevel"/>
    <w:tmpl w:val="CC36DCF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830"/>
        </w:tabs>
        <w:ind w:left="83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432"/>
        </w:tabs>
        <w:ind w:left="1432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4B7A5AE6"/>
    <w:multiLevelType w:val="hybridMultilevel"/>
    <w:tmpl w:val="E38C0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9F0F13"/>
    <w:multiLevelType w:val="hybridMultilevel"/>
    <w:tmpl w:val="FAECD7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D22406"/>
    <w:multiLevelType w:val="hybridMultilevel"/>
    <w:tmpl w:val="81CA9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337A2C"/>
    <w:multiLevelType w:val="hybridMultilevel"/>
    <w:tmpl w:val="D8548998"/>
    <w:lvl w:ilvl="0" w:tplc="38707D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4" w15:restartNumberingAfterBreak="0">
    <w:nsid w:val="61D15CF7"/>
    <w:multiLevelType w:val="hybridMultilevel"/>
    <w:tmpl w:val="99F83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C97D63"/>
    <w:multiLevelType w:val="hybridMultilevel"/>
    <w:tmpl w:val="C80E4C5A"/>
    <w:lvl w:ilvl="0" w:tplc="38707DB4"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6" w15:restartNumberingAfterBreak="0">
    <w:nsid w:val="720155BD"/>
    <w:multiLevelType w:val="hybridMultilevel"/>
    <w:tmpl w:val="D6CA8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DE272D"/>
    <w:multiLevelType w:val="hybridMultilevel"/>
    <w:tmpl w:val="51549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E4059C"/>
    <w:multiLevelType w:val="hybridMultilevel"/>
    <w:tmpl w:val="7BA4D2F4"/>
    <w:lvl w:ilvl="0" w:tplc="D3A62A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644AEC5A">
      <w:start w:val="17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06066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DC6A8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79D2C8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6A6E5F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1520BA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D4F2E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AA5E8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num w:numId="1">
    <w:abstractNumId w:val="19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16"/>
  </w:num>
  <w:num w:numId="9">
    <w:abstractNumId w:val="26"/>
  </w:num>
  <w:num w:numId="10">
    <w:abstractNumId w:val="21"/>
  </w:num>
  <w:num w:numId="11">
    <w:abstractNumId w:val="24"/>
  </w:num>
  <w:num w:numId="12">
    <w:abstractNumId w:val="14"/>
  </w:num>
  <w:num w:numId="13">
    <w:abstractNumId w:val="7"/>
  </w:num>
  <w:num w:numId="14">
    <w:abstractNumId w:val="11"/>
  </w:num>
  <w:num w:numId="15">
    <w:abstractNumId w:val="12"/>
  </w:num>
  <w:num w:numId="16">
    <w:abstractNumId w:val="22"/>
  </w:num>
  <w:num w:numId="17">
    <w:abstractNumId w:val="18"/>
  </w:num>
  <w:num w:numId="18">
    <w:abstractNumId w:val="19"/>
  </w:num>
  <w:num w:numId="19">
    <w:abstractNumId w:val="28"/>
  </w:num>
  <w:num w:numId="20">
    <w:abstractNumId w:val="27"/>
  </w:num>
  <w:num w:numId="21">
    <w:abstractNumId w:val="19"/>
  </w:num>
  <w:num w:numId="22">
    <w:abstractNumId w:val="19"/>
  </w:num>
  <w:num w:numId="23">
    <w:abstractNumId w:val="20"/>
  </w:num>
  <w:num w:numId="24">
    <w:abstractNumId w:val="25"/>
  </w:num>
  <w:num w:numId="25">
    <w:abstractNumId w:val="23"/>
  </w:num>
  <w:num w:numId="26">
    <w:abstractNumId w:val="9"/>
  </w:num>
  <w:num w:numId="27">
    <w:abstractNumId w:val="15"/>
  </w:num>
  <w:num w:numId="28">
    <w:abstractNumId w:val="17"/>
  </w:num>
  <w:num w:numId="29">
    <w:abstractNumId w:val="10"/>
  </w:num>
  <w:num w:numId="30">
    <w:abstractNumId w:val="13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</w:num>
  <w:num w:numId="33">
    <w:abstractNumId w:val="19"/>
  </w:num>
  <w:num w:numId="34">
    <w:abstractNumId w:val="19"/>
  </w:num>
  <w:num w:numId="35">
    <w:abstractNumId w:val="6"/>
  </w:num>
  <w:num w:numId="36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7E48"/>
    <w:rsid w:val="000000E1"/>
    <w:rsid w:val="00000195"/>
    <w:rsid w:val="000003CE"/>
    <w:rsid w:val="000006AB"/>
    <w:rsid w:val="000006D9"/>
    <w:rsid w:val="00000A41"/>
    <w:rsid w:val="000010C2"/>
    <w:rsid w:val="00001BC7"/>
    <w:rsid w:val="00001C75"/>
    <w:rsid w:val="000027D4"/>
    <w:rsid w:val="000029B4"/>
    <w:rsid w:val="00002D7B"/>
    <w:rsid w:val="0000362C"/>
    <w:rsid w:val="00004C59"/>
    <w:rsid w:val="00005283"/>
    <w:rsid w:val="000053A6"/>
    <w:rsid w:val="0000564A"/>
    <w:rsid w:val="00005736"/>
    <w:rsid w:val="000059C3"/>
    <w:rsid w:val="00005BAF"/>
    <w:rsid w:val="00006D6E"/>
    <w:rsid w:val="00007F32"/>
    <w:rsid w:val="00010166"/>
    <w:rsid w:val="00010F7E"/>
    <w:rsid w:val="0001151F"/>
    <w:rsid w:val="000118EF"/>
    <w:rsid w:val="00011E52"/>
    <w:rsid w:val="000124FB"/>
    <w:rsid w:val="00012CA4"/>
    <w:rsid w:val="00012D2B"/>
    <w:rsid w:val="000131F9"/>
    <w:rsid w:val="0001371E"/>
    <w:rsid w:val="0001403E"/>
    <w:rsid w:val="00014502"/>
    <w:rsid w:val="000149B2"/>
    <w:rsid w:val="0001655F"/>
    <w:rsid w:val="00016786"/>
    <w:rsid w:val="00016FD4"/>
    <w:rsid w:val="00017546"/>
    <w:rsid w:val="00017900"/>
    <w:rsid w:val="00017A7F"/>
    <w:rsid w:val="00017CB6"/>
    <w:rsid w:val="00017D17"/>
    <w:rsid w:val="00017D63"/>
    <w:rsid w:val="00020A10"/>
    <w:rsid w:val="0002167C"/>
    <w:rsid w:val="000224DD"/>
    <w:rsid w:val="00022C79"/>
    <w:rsid w:val="00022E5F"/>
    <w:rsid w:val="00022F8F"/>
    <w:rsid w:val="00023037"/>
    <w:rsid w:val="00025E58"/>
    <w:rsid w:val="000262A8"/>
    <w:rsid w:val="0002636F"/>
    <w:rsid w:val="0002672B"/>
    <w:rsid w:val="00027C59"/>
    <w:rsid w:val="00030B2F"/>
    <w:rsid w:val="00031678"/>
    <w:rsid w:val="00031ADA"/>
    <w:rsid w:val="000325B3"/>
    <w:rsid w:val="000334DB"/>
    <w:rsid w:val="000335E1"/>
    <w:rsid w:val="000354BF"/>
    <w:rsid w:val="00035AD4"/>
    <w:rsid w:val="00035B88"/>
    <w:rsid w:val="00037516"/>
    <w:rsid w:val="0004198A"/>
    <w:rsid w:val="00041B43"/>
    <w:rsid w:val="00041CB1"/>
    <w:rsid w:val="00042383"/>
    <w:rsid w:val="000425F5"/>
    <w:rsid w:val="00043C5A"/>
    <w:rsid w:val="00044204"/>
    <w:rsid w:val="00044C19"/>
    <w:rsid w:val="0004611D"/>
    <w:rsid w:val="000465F6"/>
    <w:rsid w:val="0004686F"/>
    <w:rsid w:val="000469FC"/>
    <w:rsid w:val="00046C1D"/>
    <w:rsid w:val="00047F79"/>
    <w:rsid w:val="00050087"/>
    <w:rsid w:val="000514F1"/>
    <w:rsid w:val="00051ED4"/>
    <w:rsid w:val="000524B6"/>
    <w:rsid w:val="00053722"/>
    <w:rsid w:val="00053859"/>
    <w:rsid w:val="00053AE4"/>
    <w:rsid w:val="00054040"/>
    <w:rsid w:val="00054250"/>
    <w:rsid w:val="0005432D"/>
    <w:rsid w:val="000543ED"/>
    <w:rsid w:val="00054B0A"/>
    <w:rsid w:val="00054F59"/>
    <w:rsid w:val="00055189"/>
    <w:rsid w:val="0005523A"/>
    <w:rsid w:val="00055591"/>
    <w:rsid w:val="00055A89"/>
    <w:rsid w:val="00055EB3"/>
    <w:rsid w:val="000561CD"/>
    <w:rsid w:val="000562B9"/>
    <w:rsid w:val="0005630C"/>
    <w:rsid w:val="00056767"/>
    <w:rsid w:val="00056B2A"/>
    <w:rsid w:val="000575E1"/>
    <w:rsid w:val="000615EF"/>
    <w:rsid w:val="00062797"/>
    <w:rsid w:val="000628F4"/>
    <w:rsid w:val="000637D1"/>
    <w:rsid w:val="00063F5B"/>
    <w:rsid w:val="000646F9"/>
    <w:rsid w:val="00064A05"/>
    <w:rsid w:val="00064CA8"/>
    <w:rsid w:val="00065477"/>
    <w:rsid w:val="000655D7"/>
    <w:rsid w:val="00065DB7"/>
    <w:rsid w:val="00066684"/>
    <w:rsid w:val="00066964"/>
    <w:rsid w:val="00067C17"/>
    <w:rsid w:val="00067FCC"/>
    <w:rsid w:val="00070261"/>
    <w:rsid w:val="000709C9"/>
    <w:rsid w:val="00070B1C"/>
    <w:rsid w:val="00071814"/>
    <w:rsid w:val="0007191C"/>
    <w:rsid w:val="000720D8"/>
    <w:rsid w:val="000722CB"/>
    <w:rsid w:val="00072300"/>
    <w:rsid w:val="00072D6F"/>
    <w:rsid w:val="0007331A"/>
    <w:rsid w:val="000738AE"/>
    <w:rsid w:val="00073935"/>
    <w:rsid w:val="00073AE2"/>
    <w:rsid w:val="00074679"/>
    <w:rsid w:val="00077C90"/>
    <w:rsid w:val="00077D73"/>
    <w:rsid w:val="00077E48"/>
    <w:rsid w:val="00080476"/>
    <w:rsid w:val="000811D9"/>
    <w:rsid w:val="00081224"/>
    <w:rsid w:val="000814F6"/>
    <w:rsid w:val="000816E0"/>
    <w:rsid w:val="00081A85"/>
    <w:rsid w:val="00081B3E"/>
    <w:rsid w:val="00081CCF"/>
    <w:rsid w:val="0008295F"/>
    <w:rsid w:val="00082EF7"/>
    <w:rsid w:val="00083424"/>
    <w:rsid w:val="00084359"/>
    <w:rsid w:val="000850EE"/>
    <w:rsid w:val="000854BB"/>
    <w:rsid w:val="000867E0"/>
    <w:rsid w:val="00086ACB"/>
    <w:rsid w:val="00086FFD"/>
    <w:rsid w:val="00087ACB"/>
    <w:rsid w:val="00087D14"/>
    <w:rsid w:val="000904E6"/>
    <w:rsid w:val="00090A6F"/>
    <w:rsid w:val="00090F4D"/>
    <w:rsid w:val="0009126B"/>
    <w:rsid w:val="00091CC6"/>
    <w:rsid w:val="000929C8"/>
    <w:rsid w:val="00092A49"/>
    <w:rsid w:val="000944EA"/>
    <w:rsid w:val="0009504D"/>
    <w:rsid w:val="00095BFE"/>
    <w:rsid w:val="00095FDB"/>
    <w:rsid w:val="00096232"/>
    <w:rsid w:val="00096819"/>
    <w:rsid w:val="00096F9F"/>
    <w:rsid w:val="000A0080"/>
    <w:rsid w:val="000A0774"/>
    <w:rsid w:val="000A0AC5"/>
    <w:rsid w:val="000A1828"/>
    <w:rsid w:val="000A27B3"/>
    <w:rsid w:val="000A34D9"/>
    <w:rsid w:val="000A35C4"/>
    <w:rsid w:val="000A4951"/>
    <w:rsid w:val="000A4C20"/>
    <w:rsid w:val="000A57BB"/>
    <w:rsid w:val="000A5904"/>
    <w:rsid w:val="000A5A92"/>
    <w:rsid w:val="000A65D3"/>
    <w:rsid w:val="000A6930"/>
    <w:rsid w:val="000A78C0"/>
    <w:rsid w:val="000B062D"/>
    <w:rsid w:val="000B0956"/>
    <w:rsid w:val="000B1151"/>
    <w:rsid w:val="000B12E9"/>
    <w:rsid w:val="000B1A51"/>
    <w:rsid w:val="000B1C1E"/>
    <w:rsid w:val="000B248F"/>
    <w:rsid w:val="000B2A38"/>
    <w:rsid w:val="000B2CB4"/>
    <w:rsid w:val="000B2D73"/>
    <w:rsid w:val="000B304E"/>
    <w:rsid w:val="000B34F5"/>
    <w:rsid w:val="000B3D3E"/>
    <w:rsid w:val="000B4ED3"/>
    <w:rsid w:val="000B53E7"/>
    <w:rsid w:val="000B53FD"/>
    <w:rsid w:val="000B5C69"/>
    <w:rsid w:val="000B5FAD"/>
    <w:rsid w:val="000B65DC"/>
    <w:rsid w:val="000B704A"/>
    <w:rsid w:val="000B717F"/>
    <w:rsid w:val="000B749B"/>
    <w:rsid w:val="000B753B"/>
    <w:rsid w:val="000B7C46"/>
    <w:rsid w:val="000C1060"/>
    <w:rsid w:val="000C1A61"/>
    <w:rsid w:val="000C2362"/>
    <w:rsid w:val="000C3026"/>
    <w:rsid w:val="000C3331"/>
    <w:rsid w:val="000C369A"/>
    <w:rsid w:val="000C3EC1"/>
    <w:rsid w:val="000C41AF"/>
    <w:rsid w:val="000C42E2"/>
    <w:rsid w:val="000C44FC"/>
    <w:rsid w:val="000C4ACB"/>
    <w:rsid w:val="000C4C30"/>
    <w:rsid w:val="000C4E1D"/>
    <w:rsid w:val="000C4E67"/>
    <w:rsid w:val="000C79F7"/>
    <w:rsid w:val="000C7E3E"/>
    <w:rsid w:val="000C7EEA"/>
    <w:rsid w:val="000D021E"/>
    <w:rsid w:val="000D0516"/>
    <w:rsid w:val="000D0FEB"/>
    <w:rsid w:val="000D1418"/>
    <w:rsid w:val="000D14E2"/>
    <w:rsid w:val="000D17F0"/>
    <w:rsid w:val="000D20AE"/>
    <w:rsid w:val="000D211B"/>
    <w:rsid w:val="000D268E"/>
    <w:rsid w:val="000D2876"/>
    <w:rsid w:val="000D28BE"/>
    <w:rsid w:val="000D2B90"/>
    <w:rsid w:val="000D3388"/>
    <w:rsid w:val="000D3AED"/>
    <w:rsid w:val="000D3D7B"/>
    <w:rsid w:val="000D4346"/>
    <w:rsid w:val="000D47A3"/>
    <w:rsid w:val="000D49FB"/>
    <w:rsid w:val="000D5642"/>
    <w:rsid w:val="000D5DD7"/>
    <w:rsid w:val="000D625F"/>
    <w:rsid w:val="000D6470"/>
    <w:rsid w:val="000D688B"/>
    <w:rsid w:val="000D75D2"/>
    <w:rsid w:val="000D7671"/>
    <w:rsid w:val="000D76BD"/>
    <w:rsid w:val="000D7B5F"/>
    <w:rsid w:val="000D7E0A"/>
    <w:rsid w:val="000E01DA"/>
    <w:rsid w:val="000E049B"/>
    <w:rsid w:val="000E0601"/>
    <w:rsid w:val="000E0AEA"/>
    <w:rsid w:val="000E225C"/>
    <w:rsid w:val="000E3308"/>
    <w:rsid w:val="000E3448"/>
    <w:rsid w:val="000E3719"/>
    <w:rsid w:val="000E44C8"/>
    <w:rsid w:val="000E44E7"/>
    <w:rsid w:val="000E4AA7"/>
    <w:rsid w:val="000E4C2B"/>
    <w:rsid w:val="000E4DAA"/>
    <w:rsid w:val="000E5C2A"/>
    <w:rsid w:val="000E5CE8"/>
    <w:rsid w:val="000E7051"/>
    <w:rsid w:val="000E778E"/>
    <w:rsid w:val="000F036E"/>
    <w:rsid w:val="000F055E"/>
    <w:rsid w:val="000F0C55"/>
    <w:rsid w:val="000F0EBB"/>
    <w:rsid w:val="000F17E8"/>
    <w:rsid w:val="000F1A41"/>
    <w:rsid w:val="000F2102"/>
    <w:rsid w:val="000F30A4"/>
    <w:rsid w:val="000F3B1D"/>
    <w:rsid w:val="000F42F4"/>
    <w:rsid w:val="000F515F"/>
    <w:rsid w:val="000F5283"/>
    <w:rsid w:val="000F5C3E"/>
    <w:rsid w:val="000F64C7"/>
    <w:rsid w:val="000F68F1"/>
    <w:rsid w:val="000F6A0F"/>
    <w:rsid w:val="000F6FBC"/>
    <w:rsid w:val="000F7502"/>
    <w:rsid w:val="000F78CC"/>
    <w:rsid w:val="001004DF"/>
    <w:rsid w:val="00100FAC"/>
    <w:rsid w:val="00101016"/>
    <w:rsid w:val="001010F8"/>
    <w:rsid w:val="001014B9"/>
    <w:rsid w:val="00101632"/>
    <w:rsid w:val="00101E10"/>
    <w:rsid w:val="00101E49"/>
    <w:rsid w:val="0010221B"/>
    <w:rsid w:val="00103122"/>
    <w:rsid w:val="001033BC"/>
    <w:rsid w:val="00103440"/>
    <w:rsid w:val="001040F2"/>
    <w:rsid w:val="00104CA5"/>
    <w:rsid w:val="001053AB"/>
    <w:rsid w:val="001062BB"/>
    <w:rsid w:val="001066D4"/>
    <w:rsid w:val="0010688A"/>
    <w:rsid w:val="00106A59"/>
    <w:rsid w:val="00106E91"/>
    <w:rsid w:val="0010740A"/>
    <w:rsid w:val="001108A4"/>
    <w:rsid w:val="0011162A"/>
    <w:rsid w:val="00111895"/>
    <w:rsid w:val="00111C59"/>
    <w:rsid w:val="00112176"/>
    <w:rsid w:val="00112507"/>
    <w:rsid w:val="00112AC9"/>
    <w:rsid w:val="00112FEE"/>
    <w:rsid w:val="00113816"/>
    <w:rsid w:val="001139A1"/>
    <w:rsid w:val="00113AA5"/>
    <w:rsid w:val="00113D80"/>
    <w:rsid w:val="00114085"/>
    <w:rsid w:val="0011413D"/>
    <w:rsid w:val="001147F5"/>
    <w:rsid w:val="00115910"/>
    <w:rsid w:val="001159D2"/>
    <w:rsid w:val="00116218"/>
    <w:rsid w:val="001169FE"/>
    <w:rsid w:val="00116E43"/>
    <w:rsid w:val="00116F35"/>
    <w:rsid w:val="00117E89"/>
    <w:rsid w:val="00120487"/>
    <w:rsid w:val="00120E6B"/>
    <w:rsid w:val="001212CF"/>
    <w:rsid w:val="0012227C"/>
    <w:rsid w:val="001227CC"/>
    <w:rsid w:val="00122E08"/>
    <w:rsid w:val="00123936"/>
    <w:rsid w:val="00123940"/>
    <w:rsid w:val="001239B9"/>
    <w:rsid w:val="0012453A"/>
    <w:rsid w:val="00124792"/>
    <w:rsid w:val="001247A8"/>
    <w:rsid w:val="00124BD0"/>
    <w:rsid w:val="00125405"/>
    <w:rsid w:val="00125945"/>
    <w:rsid w:val="001259F3"/>
    <w:rsid w:val="0012656E"/>
    <w:rsid w:val="001267CA"/>
    <w:rsid w:val="00127AC4"/>
    <w:rsid w:val="00127B98"/>
    <w:rsid w:val="00127F92"/>
    <w:rsid w:val="00131358"/>
    <w:rsid w:val="00131D4B"/>
    <w:rsid w:val="00131D87"/>
    <w:rsid w:val="001324F2"/>
    <w:rsid w:val="0013306F"/>
    <w:rsid w:val="00133B55"/>
    <w:rsid w:val="00133C18"/>
    <w:rsid w:val="00133C31"/>
    <w:rsid w:val="0013403D"/>
    <w:rsid w:val="0013407C"/>
    <w:rsid w:val="001343FC"/>
    <w:rsid w:val="001352AD"/>
    <w:rsid w:val="001353AB"/>
    <w:rsid w:val="0013600E"/>
    <w:rsid w:val="001363B8"/>
    <w:rsid w:val="0013660C"/>
    <w:rsid w:val="00136A3C"/>
    <w:rsid w:val="0013712B"/>
    <w:rsid w:val="00137209"/>
    <w:rsid w:val="001377BD"/>
    <w:rsid w:val="001377C5"/>
    <w:rsid w:val="00137993"/>
    <w:rsid w:val="00140458"/>
    <w:rsid w:val="00140915"/>
    <w:rsid w:val="001411D0"/>
    <w:rsid w:val="001415D7"/>
    <w:rsid w:val="00142460"/>
    <w:rsid w:val="00142AD5"/>
    <w:rsid w:val="00143592"/>
    <w:rsid w:val="00143786"/>
    <w:rsid w:val="00143CE2"/>
    <w:rsid w:val="00143D3D"/>
    <w:rsid w:val="001441B7"/>
    <w:rsid w:val="001458B3"/>
    <w:rsid w:val="0014697A"/>
    <w:rsid w:val="0014723C"/>
    <w:rsid w:val="001476DD"/>
    <w:rsid w:val="001500D5"/>
    <w:rsid w:val="0015018B"/>
    <w:rsid w:val="001508CE"/>
    <w:rsid w:val="00150908"/>
    <w:rsid w:val="00150912"/>
    <w:rsid w:val="00150974"/>
    <w:rsid w:val="00150BC6"/>
    <w:rsid w:val="0015116B"/>
    <w:rsid w:val="00151AE5"/>
    <w:rsid w:val="00152285"/>
    <w:rsid w:val="0015239F"/>
    <w:rsid w:val="001549F0"/>
    <w:rsid w:val="00154A6F"/>
    <w:rsid w:val="00154A7F"/>
    <w:rsid w:val="00154D15"/>
    <w:rsid w:val="00155157"/>
    <w:rsid w:val="00155DC5"/>
    <w:rsid w:val="00156099"/>
    <w:rsid w:val="001560EE"/>
    <w:rsid w:val="00156170"/>
    <w:rsid w:val="001572A7"/>
    <w:rsid w:val="001572C2"/>
    <w:rsid w:val="00160315"/>
    <w:rsid w:val="001603E2"/>
    <w:rsid w:val="00160966"/>
    <w:rsid w:val="0016141F"/>
    <w:rsid w:val="00161779"/>
    <w:rsid w:val="001617EA"/>
    <w:rsid w:val="00162669"/>
    <w:rsid w:val="00162FD2"/>
    <w:rsid w:val="001630E3"/>
    <w:rsid w:val="0016312C"/>
    <w:rsid w:val="00163565"/>
    <w:rsid w:val="0016373D"/>
    <w:rsid w:val="00164A7C"/>
    <w:rsid w:val="00165032"/>
    <w:rsid w:val="001654E4"/>
    <w:rsid w:val="00165DF6"/>
    <w:rsid w:val="00166C6A"/>
    <w:rsid w:val="00167A23"/>
    <w:rsid w:val="00167BA4"/>
    <w:rsid w:val="001703D3"/>
    <w:rsid w:val="00170676"/>
    <w:rsid w:val="001706D4"/>
    <w:rsid w:val="001708AC"/>
    <w:rsid w:val="00171AAA"/>
    <w:rsid w:val="00172A03"/>
    <w:rsid w:val="00173A3A"/>
    <w:rsid w:val="00173CBA"/>
    <w:rsid w:val="00173CFF"/>
    <w:rsid w:val="00174E9F"/>
    <w:rsid w:val="001751EE"/>
    <w:rsid w:val="0017619B"/>
    <w:rsid w:val="0017692D"/>
    <w:rsid w:val="00177705"/>
    <w:rsid w:val="00177C48"/>
    <w:rsid w:val="001813B6"/>
    <w:rsid w:val="00181BCC"/>
    <w:rsid w:val="00181F0C"/>
    <w:rsid w:val="00182FC2"/>
    <w:rsid w:val="00183506"/>
    <w:rsid w:val="001837C5"/>
    <w:rsid w:val="00183927"/>
    <w:rsid w:val="00183F6F"/>
    <w:rsid w:val="001842F0"/>
    <w:rsid w:val="00185831"/>
    <w:rsid w:val="00186503"/>
    <w:rsid w:val="0018745D"/>
    <w:rsid w:val="001878D8"/>
    <w:rsid w:val="001900BB"/>
    <w:rsid w:val="001903D5"/>
    <w:rsid w:val="0019111A"/>
    <w:rsid w:val="00191550"/>
    <w:rsid w:val="00191D07"/>
    <w:rsid w:val="001928C4"/>
    <w:rsid w:val="00192990"/>
    <w:rsid w:val="00193CDD"/>
    <w:rsid w:val="00193FBD"/>
    <w:rsid w:val="00194FDA"/>
    <w:rsid w:val="0019532E"/>
    <w:rsid w:val="00197047"/>
    <w:rsid w:val="0019763D"/>
    <w:rsid w:val="00197D16"/>
    <w:rsid w:val="001A03DC"/>
    <w:rsid w:val="001A04D6"/>
    <w:rsid w:val="001A06B3"/>
    <w:rsid w:val="001A074B"/>
    <w:rsid w:val="001A0D51"/>
    <w:rsid w:val="001A0FE4"/>
    <w:rsid w:val="001A1327"/>
    <w:rsid w:val="001A175D"/>
    <w:rsid w:val="001A1AB3"/>
    <w:rsid w:val="001A1D3A"/>
    <w:rsid w:val="001A2B8F"/>
    <w:rsid w:val="001A3A91"/>
    <w:rsid w:val="001A3AD9"/>
    <w:rsid w:val="001A3B6F"/>
    <w:rsid w:val="001A3C01"/>
    <w:rsid w:val="001A4B6F"/>
    <w:rsid w:val="001A5772"/>
    <w:rsid w:val="001A695F"/>
    <w:rsid w:val="001A7489"/>
    <w:rsid w:val="001B00EE"/>
    <w:rsid w:val="001B0590"/>
    <w:rsid w:val="001B0C20"/>
    <w:rsid w:val="001B1151"/>
    <w:rsid w:val="001B211B"/>
    <w:rsid w:val="001B2B0C"/>
    <w:rsid w:val="001B315A"/>
    <w:rsid w:val="001B343C"/>
    <w:rsid w:val="001B36D8"/>
    <w:rsid w:val="001B451C"/>
    <w:rsid w:val="001B4A80"/>
    <w:rsid w:val="001B4DED"/>
    <w:rsid w:val="001B4F9E"/>
    <w:rsid w:val="001B510E"/>
    <w:rsid w:val="001B51C5"/>
    <w:rsid w:val="001B55DE"/>
    <w:rsid w:val="001B5942"/>
    <w:rsid w:val="001B673E"/>
    <w:rsid w:val="001B69AE"/>
    <w:rsid w:val="001B7F46"/>
    <w:rsid w:val="001C06A1"/>
    <w:rsid w:val="001C0960"/>
    <w:rsid w:val="001C13DD"/>
    <w:rsid w:val="001C1419"/>
    <w:rsid w:val="001C2294"/>
    <w:rsid w:val="001C2487"/>
    <w:rsid w:val="001C31D4"/>
    <w:rsid w:val="001C3757"/>
    <w:rsid w:val="001C457A"/>
    <w:rsid w:val="001C4FD3"/>
    <w:rsid w:val="001C584F"/>
    <w:rsid w:val="001C6004"/>
    <w:rsid w:val="001C736E"/>
    <w:rsid w:val="001C7844"/>
    <w:rsid w:val="001D2092"/>
    <w:rsid w:val="001D2384"/>
    <w:rsid w:val="001D2847"/>
    <w:rsid w:val="001D337F"/>
    <w:rsid w:val="001D3650"/>
    <w:rsid w:val="001D448B"/>
    <w:rsid w:val="001D4C23"/>
    <w:rsid w:val="001D4D61"/>
    <w:rsid w:val="001D4E15"/>
    <w:rsid w:val="001D4F1D"/>
    <w:rsid w:val="001D53BA"/>
    <w:rsid w:val="001D765A"/>
    <w:rsid w:val="001D7BD1"/>
    <w:rsid w:val="001D7D16"/>
    <w:rsid w:val="001D7D24"/>
    <w:rsid w:val="001E0825"/>
    <w:rsid w:val="001E0990"/>
    <w:rsid w:val="001E0997"/>
    <w:rsid w:val="001E139B"/>
    <w:rsid w:val="001E1425"/>
    <w:rsid w:val="001E17FB"/>
    <w:rsid w:val="001E1981"/>
    <w:rsid w:val="001E19DA"/>
    <w:rsid w:val="001E2AA9"/>
    <w:rsid w:val="001E4F48"/>
    <w:rsid w:val="001E52A7"/>
    <w:rsid w:val="001E534D"/>
    <w:rsid w:val="001E5617"/>
    <w:rsid w:val="001E5E34"/>
    <w:rsid w:val="001F0836"/>
    <w:rsid w:val="001F0925"/>
    <w:rsid w:val="001F0F0C"/>
    <w:rsid w:val="001F15A1"/>
    <w:rsid w:val="001F217A"/>
    <w:rsid w:val="001F21FA"/>
    <w:rsid w:val="001F25EC"/>
    <w:rsid w:val="001F36E5"/>
    <w:rsid w:val="001F514D"/>
    <w:rsid w:val="001F5420"/>
    <w:rsid w:val="001F5CE9"/>
    <w:rsid w:val="001F5CF1"/>
    <w:rsid w:val="001F68BA"/>
    <w:rsid w:val="001F6BCF"/>
    <w:rsid w:val="001F7945"/>
    <w:rsid w:val="0020018D"/>
    <w:rsid w:val="002001DB"/>
    <w:rsid w:val="0020047F"/>
    <w:rsid w:val="00200DF4"/>
    <w:rsid w:val="00200FFF"/>
    <w:rsid w:val="00201908"/>
    <w:rsid w:val="00201E03"/>
    <w:rsid w:val="00202C8F"/>
    <w:rsid w:val="002033A3"/>
    <w:rsid w:val="00203C48"/>
    <w:rsid w:val="00203CF5"/>
    <w:rsid w:val="00204C6B"/>
    <w:rsid w:val="00205424"/>
    <w:rsid w:val="002057BA"/>
    <w:rsid w:val="00206A1E"/>
    <w:rsid w:val="00207377"/>
    <w:rsid w:val="00207C09"/>
    <w:rsid w:val="0021203B"/>
    <w:rsid w:val="0021221C"/>
    <w:rsid w:val="002128EE"/>
    <w:rsid w:val="00212AC1"/>
    <w:rsid w:val="00213C28"/>
    <w:rsid w:val="00213CCD"/>
    <w:rsid w:val="00214997"/>
    <w:rsid w:val="00215052"/>
    <w:rsid w:val="002150A2"/>
    <w:rsid w:val="00215B04"/>
    <w:rsid w:val="00216802"/>
    <w:rsid w:val="00216803"/>
    <w:rsid w:val="00216973"/>
    <w:rsid w:val="00216BA2"/>
    <w:rsid w:val="00217325"/>
    <w:rsid w:val="002177C4"/>
    <w:rsid w:val="00220149"/>
    <w:rsid w:val="00220749"/>
    <w:rsid w:val="0022143D"/>
    <w:rsid w:val="002217E9"/>
    <w:rsid w:val="00221863"/>
    <w:rsid w:val="002220CC"/>
    <w:rsid w:val="002223AA"/>
    <w:rsid w:val="00222514"/>
    <w:rsid w:val="00222645"/>
    <w:rsid w:val="00222938"/>
    <w:rsid w:val="00222C10"/>
    <w:rsid w:val="00222E05"/>
    <w:rsid w:val="00222F43"/>
    <w:rsid w:val="00223506"/>
    <w:rsid w:val="00223790"/>
    <w:rsid w:val="00223A63"/>
    <w:rsid w:val="00223FA4"/>
    <w:rsid w:val="002241E9"/>
    <w:rsid w:val="002257DD"/>
    <w:rsid w:val="0022588A"/>
    <w:rsid w:val="00225BC9"/>
    <w:rsid w:val="00225BCD"/>
    <w:rsid w:val="00225EE8"/>
    <w:rsid w:val="00226918"/>
    <w:rsid w:val="002274B6"/>
    <w:rsid w:val="00227992"/>
    <w:rsid w:val="0022799E"/>
    <w:rsid w:val="00227D9E"/>
    <w:rsid w:val="002303FB"/>
    <w:rsid w:val="002304B2"/>
    <w:rsid w:val="00230D42"/>
    <w:rsid w:val="00231455"/>
    <w:rsid w:val="00231E68"/>
    <w:rsid w:val="00232210"/>
    <w:rsid w:val="00232A71"/>
    <w:rsid w:val="00232C56"/>
    <w:rsid w:val="00233491"/>
    <w:rsid w:val="00233895"/>
    <w:rsid w:val="00233BE2"/>
    <w:rsid w:val="00234203"/>
    <w:rsid w:val="00234218"/>
    <w:rsid w:val="00234C32"/>
    <w:rsid w:val="00235262"/>
    <w:rsid w:val="00235696"/>
    <w:rsid w:val="00235EF8"/>
    <w:rsid w:val="00236590"/>
    <w:rsid w:val="00236ECF"/>
    <w:rsid w:val="00237289"/>
    <w:rsid w:val="00237AA4"/>
    <w:rsid w:val="00237C47"/>
    <w:rsid w:val="00237F2D"/>
    <w:rsid w:val="002407C1"/>
    <w:rsid w:val="00241C19"/>
    <w:rsid w:val="00241EBC"/>
    <w:rsid w:val="00241ECA"/>
    <w:rsid w:val="0024212D"/>
    <w:rsid w:val="00242A17"/>
    <w:rsid w:val="00242C6B"/>
    <w:rsid w:val="00242CA2"/>
    <w:rsid w:val="00243BFA"/>
    <w:rsid w:val="00245809"/>
    <w:rsid w:val="00245988"/>
    <w:rsid w:val="0024598F"/>
    <w:rsid w:val="00245C99"/>
    <w:rsid w:val="0024612B"/>
    <w:rsid w:val="00246445"/>
    <w:rsid w:val="00246532"/>
    <w:rsid w:val="00246995"/>
    <w:rsid w:val="002469B2"/>
    <w:rsid w:val="00247015"/>
    <w:rsid w:val="00247787"/>
    <w:rsid w:val="00247AD7"/>
    <w:rsid w:val="00247D7B"/>
    <w:rsid w:val="00250013"/>
    <w:rsid w:val="00250164"/>
    <w:rsid w:val="00250472"/>
    <w:rsid w:val="0025053C"/>
    <w:rsid w:val="00250649"/>
    <w:rsid w:val="00250C5E"/>
    <w:rsid w:val="00250CB8"/>
    <w:rsid w:val="0025174C"/>
    <w:rsid w:val="0025225F"/>
    <w:rsid w:val="00252930"/>
    <w:rsid w:val="00252D01"/>
    <w:rsid w:val="0025316A"/>
    <w:rsid w:val="002534F0"/>
    <w:rsid w:val="00253C05"/>
    <w:rsid w:val="002545B1"/>
    <w:rsid w:val="002545B8"/>
    <w:rsid w:val="00254607"/>
    <w:rsid w:val="00254937"/>
    <w:rsid w:val="00254A75"/>
    <w:rsid w:val="0025503A"/>
    <w:rsid w:val="00255117"/>
    <w:rsid w:val="002551AE"/>
    <w:rsid w:val="0025545E"/>
    <w:rsid w:val="002567B4"/>
    <w:rsid w:val="00256D39"/>
    <w:rsid w:val="00257028"/>
    <w:rsid w:val="0026205D"/>
    <w:rsid w:val="002625E5"/>
    <w:rsid w:val="00264000"/>
    <w:rsid w:val="0026416A"/>
    <w:rsid w:val="00264804"/>
    <w:rsid w:val="00264FC2"/>
    <w:rsid w:val="00265296"/>
    <w:rsid w:val="002669B0"/>
    <w:rsid w:val="00267FE9"/>
    <w:rsid w:val="0027008C"/>
    <w:rsid w:val="0027021F"/>
    <w:rsid w:val="00270F9B"/>
    <w:rsid w:val="00271016"/>
    <w:rsid w:val="002710B6"/>
    <w:rsid w:val="0027112B"/>
    <w:rsid w:val="002715BB"/>
    <w:rsid w:val="00271A85"/>
    <w:rsid w:val="00272137"/>
    <w:rsid w:val="00272911"/>
    <w:rsid w:val="00272BA5"/>
    <w:rsid w:val="00272C8E"/>
    <w:rsid w:val="00272DED"/>
    <w:rsid w:val="00273D24"/>
    <w:rsid w:val="00274554"/>
    <w:rsid w:val="00275536"/>
    <w:rsid w:val="00275688"/>
    <w:rsid w:val="00275B53"/>
    <w:rsid w:val="00275D5C"/>
    <w:rsid w:val="00276367"/>
    <w:rsid w:val="00276E0E"/>
    <w:rsid w:val="00277EEB"/>
    <w:rsid w:val="00281080"/>
    <w:rsid w:val="00281620"/>
    <w:rsid w:val="0028233D"/>
    <w:rsid w:val="00282E5F"/>
    <w:rsid w:val="00283F9D"/>
    <w:rsid w:val="002843D4"/>
    <w:rsid w:val="00284A4B"/>
    <w:rsid w:val="00284B19"/>
    <w:rsid w:val="00284F80"/>
    <w:rsid w:val="00285219"/>
    <w:rsid w:val="00285E11"/>
    <w:rsid w:val="00286812"/>
    <w:rsid w:val="00286F07"/>
    <w:rsid w:val="00287281"/>
    <w:rsid w:val="0028733D"/>
    <w:rsid w:val="002877A6"/>
    <w:rsid w:val="00290A20"/>
    <w:rsid w:val="00290BA6"/>
    <w:rsid w:val="00290E12"/>
    <w:rsid w:val="00291220"/>
    <w:rsid w:val="00291428"/>
    <w:rsid w:val="00291805"/>
    <w:rsid w:val="00291F73"/>
    <w:rsid w:val="00292309"/>
    <w:rsid w:val="002924BF"/>
    <w:rsid w:val="002925B8"/>
    <w:rsid w:val="00292AF4"/>
    <w:rsid w:val="002934B8"/>
    <w:rsid w:val="0029352F"/>
    <w:rsid w:val="00293712"/>
    <w:rsid w:val="00293D9C"/>
    <w:rsid w:val="00293F33"/>
    <w:rsid w:val="002948DF"/>
    <w:rsid w:val="00294924"/>
    <w:rsid w:val="00294D73"/>
    <w:rsid w:val="00294FF0"/>
    <w:rsid w:val="002950BB"/>
    <w:rsid w:val="00295746"/>
    <w:rsid w:val="00295D0E"/>
    <w:rsid w:val="00295FEC"/>
    <w:rsid w:val="0029657A"/>
    <w:rsid w:val="00296E58"/>
    <w:rsid w:val="002978A0"/>
    <w:rsid w:val="00297E5C"/>
    <w:rsid w:val="002A05B7"/>
    <w:rsid w:val="002A185E"/>
    <w:rsid w:val="002A1B5A"/>
    <w:rsid w:val="002A1BBA"/>
    <w:rsid w:val="002A2219"/>
    <w:rsid w:val="002A2590"/>
    <w:rsid w:val="002A2B57"/>
    <w:rsid w:val="002A2F26"/>
    <w:rsid w:val="002A2F51"/>
    <w:rsid w:val="002A2FDE"/>
    <w:rsid w:val="002A3A70"/>
    <w:rsid w:val="002A3BF7"/>
    <w:rsid w:val="002A3BFB"/>
    <w:rsid w:val="002A3D33"/>
    <w:rsid w:val="002A4492"/>
    <w:rsid w:val="002A45EB"/>
    <w:rsid w:val="002A4924"/>
    <w:rsid w:val="002A4AFF"/>
    <w:rsid w:val="002A4CF4"/>
    <w:rsid w:val="002A6AA1"/>
    <w:rsid w:val="002A6F78"/>
    <w:rsid w:val="002A718D"/>
    <w:rsid w:val="002A77A1"/>
    <w:rsid w:val="002B02BC"/>
    <w:rsid w:val="002B0C60"/>
    <w:rsid w:val="002B0EBC"/>
    <w:rsid w:val="002B0F53"/>
    <w:rsid w:val="002B10F3"/>
    <w:rsid w:val="002B172D"/>
    <w:rsid w:val="002B2D6C"/>
    <w:rsid w:val="002B3953"/>
    <w:rsid w:val="002B3C48"/>
    <w:rsid w:val="002B5175"/>
    <w:rsid w:val="002B5BBF"/>
    <w:rsid w:val="002B5D94"/>
    <w:rsid w:val="002B6E07"/>
    <w:rsid w:val="002B7543"/>
    <w:rsid w:val="002B77CC"/>
    <w:rsid w:val="002B7A13"/>
    <w:rsid w:val="002C0A22"/>
    <w:rsid w:val="002C0D93"/>
    <w:rsid w:val="002C17CD"/>
    <w:rsid w:val="002C1E57"/>
    <w:rsid w:val="002C1EC9"/>
    <w:rsid w:val="002C1FDB"/>
    <w:rsid w:val="002C201A"/>
    <w:rsid w:val="002C24AC"/>
    <w:rsid w:val="002C28A4"/>
    <w:rsid w:val="002C29CD"/>
    <w:rsid w:val="002C2B83"/>
    <w:rsid w:val="002C3304"/>
    <w:rsid w:val="002C416F"/>
    <w:rsid w:val="002C4725"/>
    <w:rsid w:val="002C57A8"/>
    <w:rsid w:val="002C76AA"/>
    <w:rsid w:val="002D00A5"/>
    <w:rsid w:val="002D0881"/>
    <w:rsid w:val="002D10DC"/>
    <w:rsid w:val="002D1F1B"/>
    <w:rsid w:val="002D3A28"/>
    <w:rsid w:val="002D4B22"/>
    <w:rsid w:val="002D4BE2"/>
    <w:rsid w:val="002D5545"/>
    <w:rsid w:val="002D55EF"/>
    <w:rsid w:val="002D57ED"/>
    <w:rsid w:val="002D68AE"/>
    <w:rsid w:val="002D6A04"/>
    <w:rsid w:val="002D74C9"/>
    <w:rsid w:val="002D7C71"/>
    <w:rsid w:val="002D7E94"/>
    <w:rsid w:val="002E033E"/>
    <w:rsid w:val="002E0DC6"/>
    <w:rsid w:val="002E17B6"/>
    <w:rsid w:val="002E1FB2"/>
    <w:rsid w:val="002E3128"/>
    <w:rsid w:val="002E4924"/>
    <w:rsid w:val="002E5309"/>
    <w:rsid w:val="002E53CD"/>
    <w:rsid w:val="002E58E1"/>
    <w:rsid w:val="002E5E51"/>
    <w:rsid w:val="002E6AE8"/>
    <w:rsid w:val="002E74EB"/>
    <w:rsid w:val="002E7CB6"/>
    <w:rsid w:val="002F0096"/>
    <w:rsid w:val="002F03E6"/>
    <w:rsid w:val="002F06E8"/>
    <w:rsid w:val="002F169A"/>
    <w:rsid w:val="002F1B9C"/>
    <w:rsid w:val="002F1BA9"/>
    <w:rsid w:val="002F251C"/>
    <w:rsid w:val="002F3325"/>
    <w:rsid w:val="002F36FA"/>
    <w:rsid w:val="002F3B69"/>
    <w:rsid w:val="002F3DCB"/>
    <w:rsid w:val="002F5928"/>
    <w:rsid w:val="002F5D8B"/>
    <w:rsid w:val="002F5D9C"/>
    <w:rsid w:val="002F6358"/>
    <w:rsid w:val="002F719F"/>
    <w:rsid w:val="002F7B81"/>
    <w:rsid w:val="003007F6"/>
    <w:rsid w:val="00302054"/>
    <w:rsid w:val="003029F3"/>
    <w:rsid w:val="00302DAA"/>
    <w:rsid w:val="00303005"/>
    <w:rsid w:val="00303518"/>
    <w:rsid w:val="0030416A"/>
    <w:rsid w:val="00304BEB"/>
    <w:rsid w:val="003056F9"/>
    <w:rsid w:val="00306327"/>
    <w:rsid w:val="003073DD"/>
    <w:rsid w:val="003075A9"/>
    <w:rsid w:val="00307B61"/>
    <w:rsid w:val="00310044"/>
    <w:rsid w:val="0031075D"/>
    <w:rsid w:val="00310B1C"/>
    <w:rsid w:val="003113C1"/>
    <w:rsid w:val="00311524"/>
    <w:rsid w:val="0031213D"/>
    <w:rsid w:val="0031224F"/>
    <w:rsid w:val="00314420"/>
    <w:rsid w:val="00314A9B"/>
    <w:rsid w:val="00314DBE"/>
    <w:rsid w:val="003151C9"/>
    <w:rsid w:val="003166F1"/>
    <w:rsid w:val="00316D3F"/>
    <w:rsid w:val="00316ED1"/>
    <w:rsid w:val="00317793"/>
    <w:rsid w:val="00320B57"/>
    <w:rsid w:val="00320C70"/>
    <w:rsid w:val="00320CE7"/>
    <w:rsid w:val="00321066"/>
    <w:rsid w:val="00321FE1"/>
    <w:rsid w:val="003226C5"/>
    <w:rsid w:val="00323CAF"/>
    <w:rsid w:val="00324615"/>
    <w:rsid w:val="0032465A"/>
    <w:rsid w:val="0032503F"/>
    <w:rsid w:val="0032525B"/>
    <w:rsid w:val="0032590E"/>
    <w:rsid w:val="00325DEA"/>
    <w:rsid w:val="0032707C"/>
    <w:rsid w:val="003271BB"/>
    <w:rsid w:val="00327985"/>
    <w:rsid w:val="0033040F"/>
    <w:rsid w:val="00330E54"/>
    <w:rsid w:val="00330E57"/>
    <w:rsid w:val="00331A27"/>
    <w:rsid w:val="00331FFF"/>
    <w:rsid w:val="0033212B"/>
    <w:rsid w:val="00332AFF"/>
    <w:rsid w:val="00333123"/>
    <w:rsid w:val="003337C3"/>
    <w:rsid w:val="00333B43"/>
    <w:rsid w:val="00333EA3"/>
    <w:rsid w:val="003340F5"/>
    <w:rsid w:val="0033491C"/>
    <w:rsid w:val="003353EF"/>
    <w:rsid w:val="00335686"/>
    <w:rsid w:val="00335966"/>
    <w:rsid w:val="00336A37"/>
    <w:rsid w:val="00337051"/>
    <w:rsid w:val="003404E6"/>
    <w:rsid w:val="003421C5"/>
    <w:rsid w:val="003423EE"/>
    <w:rsid w:val="00342696"/>
    <w:rsid w:val="00342C6C"/>
    <w:rsid w:val="00342FC4"/>
    <w:rsid w:val="003430AF"/>
    <w:rsid w:val="003430E4"/>
    <w:rsid w:val="003434CC"/>
    <w:rsid w:val="003440EC"/>
    <w:rsid w:val="00344133"/>
    <w:rsid w:val="00344833"/>
    <w:rsid w:val="00344B95"/>
    <w:rsid w:val="00345791"/>
    <w:rsid w:val="00345DF1"/>
    <w:rsid w:val="003460D7"/>
    <w:rsid w:val="00346574"/>
    <w:rsid w:val="00346E4F"/>
    <w:rsid w:val="00347682"/>
    <w:rsid w:val="00350115"/>
    <w:rsid w:val="003503F7"/>
    <w:rsid w:val="003527C1"/>
    <w:rsid w:val="00352984"/>
    <w:rsid w:val="0035357C"/>
    <w:rsid w:val="003535B9"/>
    <w:rsid w:val="0035388E"/>
    <w:rsid w:val="0035395F"/>
    <w:rsid w:val="00354358"/>
    <w:rsid w:val="003547F1"/>
    <w:rsid w:val="00354D80"/>
    <w:rsid w:val="00355007"/>
    <w:rsid w:val="00355857"/>
    <w:rsid w:val="003561C4"/>
    <w:rsid w:val="00356943"/>
    <w:rsid w:val="00356BCB"/>
    <w:rsid w:val="00357038"/>
    <w:rsid w:val="0035784E"/>
    <w:rsid w:val="00357AD9"/>
    <w:rsid w:val="00361F93"/>
    <w:rsid w:val="0036252A"/>
    <w:rsid w:val="00362879"/>
    <w:rsid w:val="00362890"/>
    <w:rsid w:val="0036324F"/>
    <w:rsid w:val="00363317"/>
    <w:rsid w:val="00363BAE"/>
    <w:rsid w:val="00364E88"/>
    <w:rsid w:val="00365261"/>
    <w:rsid w:val="003654C3"/>
    <w:rsid w:val="00365F71"/>
    <w:rsid w:val="00365FAC"/>
    <w:rsid w:val="003661B2"/>
    <w:rsid w:val="00366375"/>
    <w:rsid w:val="0036649C"/>
    <w:rsid w:val="00366B75"/>
    <w:rsid w:val="00366D9F"/>
    <w:rsid w:val="003671E2"/>
    <w:rsid w:val="00367612"/>
    <w:rsid w:val="003676BD"/>
    <w:rsid w:val="00367A8C"/>
    <w:rsid w:val="00367DCF"/>
    <w:rsid w:val="00367EFB"/>
    <w:rsid w:val="003704F9"/>
    <w:rsid w:val="00370671"/>
    <w:rsid w:val="00371133"/>
    <w:rsid w:val="003711DC"/>
    <w:rsid w:val="00375044"/>
    <w:rsid w:val="00375098"/>
    <w:rsid w:val="0037599E"/>
    <w:rsid w:val="00375E0A"/>
    <w:rsid w:val="0037681F"/>
    <w:rsid w:val="00377169"/>
    <w:rsid w:val="00377631"/>
    <w:rsid w:val="00377E38"/>
    <w:rsid w:val="00380305"/>
    <w:rsid w:val="00380881"/>
    <w:rsid w:val="00381270"/>
    <w:rsid w:val="00381885"/>
    <w:rsid w:val="00382237"/>
    <w:rsid w:val="00382A84"/>
    <w:rsid w:val="00383631"/>
    <w:rsid w:val="003836BE"/>
    <w:rsid w:val="00384392"/>
    <w:rsid w:val="0038601C"/>
    <w:rsid w:val="00390200"/>
    <w:rsid w:val="003902F3"/>
    <w:rsid w:val="0039106D"/>
    <w:rsid w:val="00392655"/>
    <w:rsid w:val="00392F0D"/>
    <w:rsid w:val="00392F67"/>
    <w:rsid w:val="00393730"/>
    <w:rsid w:val="00393BDD"/>
    <w:rsid w:val="00393E6F"/>
    <w:rsid w:val="00394C01"/>
    <w:rsid w:val="00395FDD"/>
    <w:rsid w:val="00395FE7"/>
    <w:rsid w:val="00396769"/>
    <w:rsid w:val="00396D43"/>
    <w:rsid w:val="00397D5B"/>
    <w:rsid w:val="003A1EC8"/>
    <w:rsid w:val="003A29EE"/>
    <w:rsid w:val="003A30F6"/>
    <w:rsid w:val="003A37F7"/>
    <w:rsid w:val="003A4384"/>
    <w:rsid w:val="003A495C"/>
    <w:rsid w:val="003A546F"/>
    <w:rsid w:val="003A591E"/>
    <w:rsid w:val="003A63A5"/>
    <w:rsid w:val="003A6432"/>
    <w:rsid w:val="003A6B79"/>
    <w:rsid w:val="003A6BBE"/>
    <w:rsid w:val="003A7CD0"/>
    <w:rsid w:val="003B103D"/>
    <w:rsid w:val="003B1865"/>
    <w:rsid w:val="003B1D5B"/>
    <w:rsid w:val="003B2251"/>
    <w:rsid w:val="003B286A"/>
    <w:rsid w:val="003B488C"/>
    <w:rsid w:val="003B4A56"/>
    <w:rsid w:val="003B58AE"/>
    <w:rsid w:val="003B64CB"/>
    <w:rsid w:val="003B64CF"/>
    <w:rsid w:val="003B7D84"/>
    <w:rsid w:val="003C0A3D"/>
    <w:rsid w:val="003C144C"/>
    <w:rsid w:val="003C2E38"/>
    <w:rsid w:val="003C2F16"/>
    <w:rsid w:val="003C3684"/>
    <w:rsid w:val="003C3A73"/>
    <w:rsid w:val="003C3F23"/>
    <w:rsid w:val="003C3F4E"/>
    <w:rsid w:val="003C4517"/>
    <w:rsid w:val="003C5920"/>
    <w:rsid w:val="003C5A0E"/>
    <w:rsid w:val="003C5DE3"/>
    <w:rsid w:val="003C5F85"/>
    <w:rsid w:val="003C6E94"/>
    <w:rsid w:val="003C7057"/>
    <w:rsid w:val="003C70EC"/>
    <w:rsid w:val="003C73B3"/>
    <w:rsid w:val="003D06CD"/>
    <w:rsid w:val="003D0DBA"/>
    <w:rsid w:val="003D156A"/>
    <w:rsid w:val="003D2057"/>
    <w:rsid w:val="003D2792"/>
    <w:rsid w:val="003D3304"/>
    <w:rsid w:val="003D3485"/>
    <w:rsid w:val="003D38CD"/>
    <w:rsid w:val="003D4CE2"/>
    <w:rsid w:val="003D6E1D"/>
    <w:rsid w:val="003D7145"/>
    <w:rsid w:val="003D7B94"/>
    <w:rsid w:val="003E0113"/>
    <w:rsid w:val="003E0215"/>
    <w:rsid w:val="003E05CB"/>
    <w:rsid w:val="003E088B"/>
    <w:rsid w:val="003E0CBB"/>
    <w:rsid w:val="003E18A5"/>
    <w:rsid w:val="003E1D2C"/>
    <w:rsid w:val="003E3895"/>
    <w:rsid w:val="003E3E0B"/>
    <w:rsid w:val="003E3E4C"/>
    <w:rsid w:val="003E44DE"/>
    <w:rsid w:val="003E4675"/>
    <w:rsid w:val="003E471A"/>
    <w:rsid w:val="003E4862"/>
    <w:rsid w:val="003E4DFE"/>
    <w:rsid w:val="003E5C63"/>
    <w:rsid w:val="003E5DE4"/>
    <w:rsid w:val="003E61A8"/>
    <w:rsid w:val="003E6268"/>
    <w:rsid w:val="003E6978"/>
    <w:rsid w:val="003E7932"/>
    <w:rsid w:val="003E7DF7"/>
    <w:rsid w:val="003E7FC8"/>
    <w:rsid w:val="003F02F3"/>
    <w:rsid w:val="003F103B"/>
    <w:rsid w:val="003F16E3"/>
    <w:rsid w:val="003F1744"/>
    <w:rsid w:val="003F1C59"/>
    <w:rsid w:val="003F249C"/>
    <w:rsid w:val="003F2BFB"/>
    <w:rsid w:val="003F397D"/>
    <w:rsid w:val="003F3B31"/>
    <w:rsid w:val="003F4279"/>
    <w:rsid w:val="003F5198"/>
    <w:rsid w:val="003F51B1"/>
    <w:rsid w:val="003F5443"/>
    <w:rsid w:val="003F60CE"/>
    <w:rsid w:val="003F6B44"/>
    <w:rsid w:val="003F764D"/>
    <w:rsid w:val="003F7DFE"/>
    <w:rsid w:val="00400787"/>
    <w:rsid w:val="004012A7"/>
    <w:rsid w:val="004022AA"/>
    <w:rsid w:val="00402731"/>
    <w:rsid w:val="004031FD"/>
    <w:rsid w:val="00403F47"/>
    <w:rsid w:val="004046D6"/>
    <w:rsid w:val="00404E6E"/>
    <w:rsid w:val="004057BF"/>
    <w:rsid w:val="00405E6D"/>
    <w:rsid w:val="00406BE1"/>
    <w:rsid w:val="00406F35"/>
    <w:rsid w:val="00407F2D"/>
    <w:rsid w:val="00410548"/>
    <w:rsid w:val="00410EAB"/>
    <w:rsid w:val="00411143"/>
    <w:rsid w:val="00411254"/>
    <w:rsid w:val="004113A0"/>
    <w:rsid w:val="00411935"/>
    <w:rsid w:val="00411F15"/>
    <w:rsid w:val="004127F1"/>
    <w:rsid w:val="00412E3F"/>
    <w:rsid w:val="00413358"/>
    <w:rsid w:val="00413529"/>
    <w:rsid w:val="004135C4"/>
    <w:rsid w:val="004136D5"/>
    <w:rsid w:val="00413D37"/>
    <w:rsid w:val="004141B7"/>
    <w:rsid w:val="00414E23"/>
    <w:rsid w:val="00414EED"/>
    <w:rsid w:val="00415C48"/>
    <w:rsid w:val="00415FBC"/>
    <w:rsid w:val="00417BB0"/>
    <w:rsid w:val="00420094"/>
    <w:rsid w:val="004201DF"/>
    <w:rsid w:val="00420237"/>
    <w:rsid w:val="004227AE"/>
    <w:rsid w:val="0042330E"/>
    <w:rsid w:val="00423573"/>
    <w:rsid w:val="0042398E"/>
    <w:rsid w:val="00423D37"/>
    <w:rsid w:val="00424BC8"/>
    <w:rsid w:val="00426BB0"/>
    <w:rsid w:val="00427553"/>
    <w:rsid w:val="00427B7D"/>
    <w:rsid w:val="00427F13"/>
    <w:rsid w:val="004304B8"/>
    <w:rsid w:val="00431917"/>
    <w:rsid w:val="00431AD9"/>
    <w:rsid w:val="00431EF2"/>
    <w:rsid w:val="00432428"/>
    <w:rsid w:val="00432964"/>
    <w:rsid w:val="00432AE1"/>
    <w:rsid w:val="00432C15"/>
    <w:rsid w:val="00432D63"/>
    <w:rsid w:val="00432F73"/>
    <w:rsid w:val="0043396A"/>
    <w:rsid w:val="00433C39"/>
    <w:rsid w:val="00435092"/>
    <w:rsid w:val="0043655B"/>
    <w:rsid w:val="0043736E"/>
    <w:rsid w:val="004374ED"/>
    <w:rsid w:val="00437877"/>
    <w:rsid w:val="004379F4"/>
    <w:rsid w:val="00440079"/>
    <w:rsid w:val="00441543"/>
    <w:rsid w:val="00441568"/>
    <w:rsid w:val="00441EFF"/>
    <w:rsid w:val="00442387"/>
    <w:rsid w:val="0044248A"/>
    <w:rsid w:val="00442B54"/>
    <w:rsid w:val="00442E86"/>
    <w:rsid w:val="00443028"/>
    <w:rsid w:val="0044336A"/>
    <w:rsid w:val="004433A3"/>
    <w:rsid w:val="0044352D"/>
    <w:rsid w:val="00443D25"/>
    <w:rsid w:val="0044406B"/>
    <w:rsid w:val="0044424E"/>
    <w:rsid w:val="004444C2"/>
    <w:rsid w:val="00445203"/>
    <w:rsid w:val="00445661"/>
    <w:rsid w:val="0044709E"/>
    <w:rsid w:val="00450A61"/>
    <w:rsid w:val="00450BDE"/>
    <w:rsid w:val="00450C66"/>
    <w:rsid w:val="00450F3F"/>
    <w:rsid w:val="00451190"/>
    <w:rsid w:val="004523F8"/>
    <w:rsid w:val="00452861"/>
    <w:rsid w:val="00453C43"/>
    <w:rsid w:val="00454043"/>
    <w:rsid w:val="00454675"/>
    <w:rsid w:val="0045481E"/>
    <w:rsid w:val="00454877"/>
    <w:rsid w:val="0045523B"/>
    <w:rsid w:val="0045552A"/>
    <w:rsid w:val="0045579C"/>
    <w:rsid w:val="00455CDD"/>
    <w:rsid w:val="00456131"/>
    <w:rsid w:val="0045680F"/>
    <w:rsid w:val="0045711B"/>
    <w:rsid w:val="00457967"/>
    <w:rsid w:val="004579EE"/>
    <w:rsid w:val="00457A51"/>
    <w:rsid w:val="00457AF3"/>
    <w:rsid w:val="00457C76"/>
    <w:rsid w:val="0046015D"/>
    <w:rsid w:val="00460204"/>
    <w:rsid w:val="00460BD3"/>
    <w:rsid w:val="00460E77"/>
    <w:rsid w:val="00461A4D"/>
    <w:rsid w:val="00462725"/>
    <w:rsid w:val="00462733"/>
    <w:rsid w:val="00462CA6"/>
    <w:rsid w:val="00463DF4"/>
    <w:rsid w:val="004646A6"/>
    <w:rsid w:val="004652F2"/>
    <w:rsid w:val="00465767"/>
    <w:rsid w:val="00465CB9"/>
    <w:rsid w:val="004669F7"/>
    <w:rsid w:val="00467554"/>
    <w:rsid w:val="00467AD4"/>
    <w:rsid w:val="00470F2B"/>
    <w:rsid w:val="00471098"/>
    <w:rsid w:val="0047112C"/>
    <w:rsid w:val="00471161"/>
    <w:rsid w:val="0047198D"/>
    <w:rsid w:val="00471A08"/>
    <w:rsid w:val="00471BFD"/>
    <w:rsid w:val="00472078"/>
    <w:rsid w:val="004725AB"/>
    <w:rsid w:val="00472BF8"/>
    <w:rsid w:val="00473963"/>
    <w:rsid w:val="00475D41"/>
    <w:rsid w:val="00476141"/>
    <w:rsid w:val="00476978"/>
    <w:rsid w:val="004769B7"/>
    <w:rsid w:val="00476E5E"/>
    <w:rsid w:val="004773ED"/>
    <w:rsid w:val="00480BBC"/>
    <w:rsid w:val="00481467"/>
    <w:rsid w:val="00482672"/>
    <w:rsid w:val="00483319"/>
    <w:rsid w:val="00483BE2"/>
    <w:rsid w:val="00484487"/>
    <w:rsid w:val="00484DCA"/>
    <w:rsid w:val="00485C93"/>
    <w:rsid w:val="00487242"/>
    <w:rsid w:val="00487421"/>
    <w:rsid w:val="004900DF"/>
    <w:rsid w:val="004909BF"/>
    <w:rsid w:val="0049153C"/>
    <w:rsid w:val="00491658"/>
    <w:rsid w:val="00491E60"/>
    <w:rsid w:val="0049201F"/>
    <w:rsid w:val="0049262E"/>
    <w:rsid w:val="00492A82"/>
    <w:rsid w:val="00492D5F"/>
    <w:rsid w:val="00493BFD"/>
    <w:rsid w:val="00493DDC"/>
    <w:rsid w:val="004946C1"/>
    <w:rsid w:val="00494ACF"/>
    <w:rsid w:val="00495A75"/>
    <w:rsid w:val="00496181"/>
    <w:rsid w:val="004962BD"/>
    <w:rsid w:val="00496393"/>
    <w:rsid w:val="00496841"/>
    <w:rsid w:val="00496BD3"/>
    <w:rsid w:val="004976D1"/>
    <w:rsid w:val="004A050E"/>
    <w:rsid w:val="004A1ADF"/>
    <w:rsid w:val="004A2256"/>
    <w:rsid w:val="004A26EE"/>
    <w:rsid w:val="004A2754"/>
    <w:rsid w:val="004A2ACC"/>
    <w:rsid w:val="004A2DDC"/>
    <w:rsid w:val="004A330F"/>
    <w:rsid w:val="004A3608"/>
    <w:rsid w:val="004A4D32"/>
    <w:rsid w:val="004A562E"/>
    <w:rsid w:val="004A71B9"/>
    <w:rsid w:val="004A7265"/>
    <w:rsid w:val="004A7D00"/>
    <w:rsid w:val="004B0521"/>
    <w:rsid w:val="004B0556"/>
    <w:rsid w:val="004B0708"/>
    <w:rsid w:val="004B094C"/>
    <w:rsid w:val="004B09AA"/>
    <w:rsid w:val="004B0CAA"/>
    <w:rsid w:val="004B105E"/>
    <w:rsid w:val="004B10A4"/>
    <w:rsid w:val="004B149E"/>
    <w:rsid w:val="004B185D"/>
    <w:rsid w:val="004B1AED"/>
    <w:rsid w:val="004B1B9A"/>
    <w:rsid w:val="004B40E1"/>
    <w:rsid w:val="004B42C4"/>
    <w:rsid w:val="004B4AF5"/>
    <w:rsid w:val="004B4C94"/>
    <w:rsid w:val="004B5578"/>
    <w:rsid w:val="004B5B18"/>
    <w:rsid w:val="004B5CC2"/>
    <w:rsid w:val="004B6F87"/>
    <w:rsid w:val="004B774B"/>
    <w:rsid w:val="004B7C3D"/>
    <w:rsid w:val="004B7F56"/>
    <w:rsid w:val="004C0E42"/>
    <w:rsid w:val="004C11E8"/>
    <w:rsid w:val="004C1816"/>
    <w:rsid w:val="004C1A71"/>
    <w:rsid w:val="004C2310"/>
    <w:rsid w:val="004C25FC"/>
    <w:rsid w:val="004C28CE"/>
    <w:rsid w:val="004C2FD2"/>
    <w:rsid w:val="004C31C9"/>
    <w:rsid w:val="004C31CB"/>
    <w:rsid w:val="004C33A1"/>
    <w:rsid w:val="004C5392"/>
    <w:rsid w:val="004C54F0"/>
    <w:rsid w:val="004C6812"/>
    <w:rsid w:val="004C6F21"/>
    <w:rsid w:val="004D0853"/>
    <w:rsid w:val="004D0E8D"/>
    <w:rsid w:val="004D1F48"/>
    <w:rsid w:val="004D1F74"/>
    <w:rsid w:val="004D214E"/>
    <w:rsid w:val="004D26D8"/>
    <w:rsid w:val="004D2C15"/>
    <w:rsid w:val="004D394E"/>
    <w:rsid w:val="004D3DDF"/>
    <w:rsid w:val="004D4057"/>
    <w:rsid w:val="004D4271"/>
    <w:rsid w:val="004D4378"/>
    <w:rsid w:val="004D589C"/>
    <w:rsid w:val="004D59AE"/>
    <w:rsid w:val="004D6293"/>
    <w:rsid w:val="004D6566"/>
    <w:rsid w:val="004D6C54"/>
    <w:rsid w:val="004D6FF2"/>
    <w:rsid w:val="004D7A47"/>
    <w:rsid w:val="004E0C2C"/>
    <w:rsid w:val="004E0E33"/>
    <w:rsid w:val="004E0F45"/>
    <w:rsid w:val="004E21CC"/>
    <w:rsid w:val="004E27DE"/>
    <w:rsid w:val="004E2C9D"/>
    <w:rsid w:val="004E3AC0"/>
    <w:rsid w:val="004E3DE7"/>
    <w:rsid w:val="004E4929"/>
    <w:rsid w:val="004E4A85"/>
    <w:rsid w:val="004E4C20"/>
    <w:rsid w:val="004E5DFB"/>
    <w:rsid w:val="004E6790"/>
    <w:rsid w:val="004E6E50"/>
    <w:rsid w:val="004E70B2"/>
    <w:rsid w:val="004E7259"/>
    <w:rsid w:val="004E72F4"/>
    <w:rsid w:val="004E7406"/>
    <w:rsid w:val="004E7807"/>
    <w:rsid w:val="004F0241"/>
    <w:rsid w:val="004F06BF"/>
    <w:rsid w:val="004F0825"/>
    <w:rsid w:val="004F1452"/>
    <w:rsid w:val="004F16CC"/>
    <w:rsid w:val="004F1DD0"/>
    <w:rsid w:val="004F247E"/>
    <w:rsid w:val="004F274A"/>
    <w:rsid w:val="004F3306"/>
    <w:rsid w:val="004F38E2"/>
    <w:rsid w:val="004F3BBD"/>
    <w:rsid w:val="004F3FDA"/>
    <w:rsid w:val="004F4197"/>
    <w:rsid w:val="004F464B"/>
    <w:rsid w:val="004F48A5"/>
    <w:rsid w:val="004F50CE"/>
    <w:rsid w:val="004F531A"/>
    <w:rsid w:val="004F536F"/>
    <w:rsid w:val="004F68D3"/>
    <w:rsid w:val="004F6978"/>
    <w:rsid w:val="004F6BCD"/>
    <w:rsid w:val="004F733C"/>
    <w:rsid w:val="004F7477"/>
    <w:rsid w:val="00500135"/>
    <w:rsid w:val="00500528"/>
    <w:rsid w:val="005019F3"/>
    <w:rsid w:val="00501D0F"/>
    <w:rsid w:val="00502378"/>
    <w:rsid w:val="00502BEE"/>
    <w:rsid w:val="005031F1"/>
    <w:rsid w:val="00503D1E"/>
    <w:rsid w:val="0050404F"/>
    <w:rsid w:val="00504898"/>
    <w:rsid w:val="00504B86"/>
    <w:rsid w:val="005050AD"/>
    <w:rsid w:val="0050526B"/>
    <w:rsid w:val="00505698"/>
    <w:rsid w:val="005070DB"/>
    <w:rsid w:val="00507390"/>
    <w:rsid w:val="0050772A"/>
    <w:rsid w:val="00507CA5"/>
    <w:rsid w:val="0051014C"/>
    <w:rsid w:val="005101F2"/>
    <w:rsid w:val="005104B6"/>
    <w:rsid w:val="0051053C"/>
    <w:rsid w:val="00510768"/>
    <w:rsid w:val="00510CBA"/>
    <w:rsid w:val="00511757"/>
    <w:rsid w:val="00513186"/>
    <w:rsid w:val="0051380C"/>
    <w:rsid w:val="005141D1"/>
    <w:rsid w:val="00514BBF"/>
    <w:rsid w:val="00515F2C"/>
    <w:rsid w:val="00516542"/>
    <w:rsid w:val="00516B93"/>
    <w:rsid w:val="00516C9F"/>
    <w:rsid w:val="00516CB1"/>
    <w:rsid w:val="00516FEE"/>
    <w:rsid w:val="005171F2"/>
    <w:rsid w:val="00517FCA"/>
    <w:rsid w:val="005209D1"/>
    <w:rsid w:val="0052161C"/>
    <w:rsid w:val="005216BD"/>
    <w:rsid w:val="00521B1D"/>
    <w:rsid w:val="00521DB6"/>
    <w:rsid w:val="00521DEC"/>
    <w:rsid w:val="00522557"/>
    <w:rsid w:val="0052282D"/>
    <w:rsid w:val="005232CF"/>
    <w:rsid w:val="00523F1A"/>
    <w:rsid w:val="0052407B"/>
    <w:rsid w:val="005240D2"/>
    <w:rsid w:val="00524CA2"/>
    <w:rsid w:val="00524FDE"/>
    <w:rsid w:val="0052514E"/>
    <w:rsid w:val="005259CE"/>
    <w:rsid w:val="00525B70"/>
    <w:rsid w:val="00525DF9"/>
    <w:rsid w:val="00525EF2"/>
    <w:rsid w:val="00526227"/>
    <w:rsid w:val="00526C38"/>
    <w:rsid w:val="00527904"/>
    <w:rsid w:val="0053088E"/>
    <w:rsid w:val="005312F7"/>
    <w:rsid w:val="005313EC"/>
    <w:rsid w:val="00531C15"/>
    <w:rsid w:val="005321A2"/>
    <w:rsid w:val="005327C9"/>
    <w:rsid w:val="00533107"/>
    <w:rsid w:val="005335C2"/>
    <w:rsid w:val="00534546"/>
    <w:rsid w:val="00534640"/>
    <w:rsid w:val="00535BBD"/>
    <w:rsid w:val="00536AE2"/>
    <w:rsid w:val="00536BD6"/>
    <w:rsid w:val="0053754D"/>
    <w:rsid w:val="005407F1"/>
    <w:rsid w:val="00540AF9"/>
    <w:rsid w:val="00540CF3"/>
    <w:rsid w:val="00541214"/>
    <w:rsid w:val="00541940"/>
    <w:rsid w:val="00541B19"/>
    <w:rsid w:val="00542EE1"/>
    <w:rsid w:val="00543013"/>
    <w:rsid w:val="0054351D"/>
    <w:rsid w:val="005441F4"/>
    <w:rsid w:val="0054445C"/>
    <w:rsid w:val="00544814"/>
    <w:rsid w:val="00544F8D"/>
    <w:rsid w:val="00545011"/>
    <w:rsid w:val="005460ED"/>
    <w:rsid w:val="005468D5"/>
    <w:rsid w:val="00547440"/>
    <w:rsid w:val="00550776"/>
    <w:rsid w:val="00550BB9"/>
    <w:rsid w:val="005526BA"/>
    <w:rsid w:val="00552D51"/>
    <w:rsid w:val="00552E8A"/>
    <w:rsid w:val="00552EEB"/>
    <w:rsid w:val="00552F35"/>
    <w:rsid w:val="0055319F"/>
    <w:rsid w:val="0055330A"/>
    <w:rsid w:val="00553A77"/>
    <w:rsid w:val="00553DAD"/>
    <w:rsid w:val="00553E5D"/>
    <w:rsid w:val="00553EC3"/>
    <w:rsid w:val="00554103"/>
    <w:rsid w:val="00554F4C"/>
    <w:rsid w:val="00554FE5"/>
    <w:rsid w:val="0055519E"/>
    <w:rsid w:val="00555590"/>
    <w:rsid w:val="00555883"/>
    <w:rsid w:val="00555A98"/>
    <w:rsid w:val="005563C7"/>
    <w:rsid w:val="005565CE"/>
    <w:rsid w:val="0055777C"/>
    <w:rsid w:val="00557AA0"/>
    <w:rsid w:val="00557ABB"/>
    <w:rsid w:val="00560023"/>
    <w:rsid w:val="005603A2"/>
    <w:rsid w:val="0056094B"/>
    <w:rsid w:val="00561564"/>
    <w:rsid w:val="005618DE"/>
    <w:rsid w:val="00561F4F"/>
    <w:rsid w:val="00562559"/>
    <w:rsid w:val="0056282F"/>
    <w:rsid w:val="00562FBC"/>
    <w:rsid w:val="00563C15"/>
    <w:rsid w:val="00563CFE"/>
    <w:rsid w:val="00564198"/>
    <w:rsid w:val="005641EB"/>
    <w:rsid w:val="0056443F"/>
    <w:rsid w:val="00564B33"/>
    <w:rsid w:val="00564E12"/>
    <w:rsid w:val="00565C28"/>
    <w:rsid w:val="00566166"/>
    <w:rsid w:val="00566987"/>
    <w:rsid w:val="00567336"/>
    <w:rsid w:val="0056747E"/>
    <w:rsid w:val="00567657"/>
    <w:rsid w:val="005710EA"/>
    <w:rsid w:val="005712CC"/>
    <w:rsid w:val="00571710"/>
    <w:rsid w:val="00571A39"/>
    <w:rsid w:val="00571F01"/>
    <w:rsid w:val="00572180"/>
    <w:rsid w:val="0057238B"/>
    <w:rsid w:val="00573426"/>
    <w:rsid w:val="00573F2D"/>
    <w:rsid w:val="0057424F"/>
    <w:rsid w:val="005742A3"/>
    <w:rsid w:val="00575366"/>
    <w:rsid w:val="00575402"/>
    <w:rsid w:val="0057543A"/>
    <w:rsid w:val="0057584C"/>
    <w:rsid w:val="00575873"/>
    <w:rsid w:val="00576660"/>
    <w:rsid w:val="005768A3"/>
    <w:rsid w:val="00576A8B"/>
    <w:rsid w:val="00576BBC"/>
    <w:rsid w:val="00576C21"/>
    <w:rsid w:val="00576D0B"/>
    <w:rsid w:val="00576FC1"/>
    <w:rsid w:val="00577CE0"/>
    <w:rsid w:val="005806AD"/>
    <w:rsid w:val="00580EAA"/>
    <w:rsid w:val="00583E9D"/>
    <w:rsid w:val="00584C04"/>
    <w:rsid w:val="00584D0B"/>
    <w:rsid w:val="00584F50"/>
    <w:rsid w:val="00585294"/>
    <w:rsid w:val="0058552B"/>
    <w:rsid w:val="005857B1"/>
    <w:rsid w:val="00586146"/>
    <w:rsid w:val="00586C93"/>
    <w:rsid w:val="0058772D"/>
    <w:rsid w:val="00591004"/>
    <w:rsid w:val="0059171D"/>
    <w:rsid w:val="00591B4E"/>
    <w:rsid w:val="00591B55"/>
    <w:rsid w:val="00591C90"/>
    <w:rsid w:val="00592288"/>
    <w:rsid w:val="005932F7"/>
    <w:rsid w:val="0059371A"/>
    <w:rsid w:val="00593C12"/>
    <w:rsid w:val="00595141"/>
    <w:rsid w:val="00595E95"/>
    <w:rsid w:val="00597015"/>
    <w:rsid w:val="00597E01"/>
    <w:rsid w:val="00597F03"/>
    <w:rsid w:val="00597FDB"/>
    <w:rsid w:val="005A0C47"/>
    <w:rsid w:val="005A0F53"/>
    <w:rsid w:val="005A1110"/>
    <w:rsid w:val="005A1A1F"/>
    <w:rsid w:val="005A1D21"/>
    <w:rsid w:val="005A2BBB"/>
    <w:rsid w:val="005A342C"/>
    <w:rsid w:val="005A3BEB"/>
    <w:rsid w:val="005A465A"/>
    <w:rsid w:val="005A49EB"/>
    <w:rsid w:val="005A4ACE"/>
    <w:rsid w:val="005A5273"/>
    <w:rsid w:val="005A5793"/>
    <w:rsid w:val="005A5F1F"/>
    <w:rsid w:val="005A64A9"/>
    <w:rsid w:val="005A6500"/>
    <w:rsid w:val="005A7503"/>
    <w:rsid w:val="005A750D"/>
    <w:rsid w:val="005A75C8"/>
    <w:rsid w:val="005A79A6"/>
    <w:rsid w:val="005A7CCB"/>
    <w:rsid w:val="005B0633"/>
    <w:rsid w:val="005B0A46"/>
    <w:rsid w:val="005B0B7A"/>
    <w:rsid w:val="005B1F14"/>
    <w:rsid w:val="005B2507"/>
    <w:rsid w:val="005B254A"/>
    <w:rsid w:val="005B268B"/>
    <w:rsid w:val="005B3AF4"/>
    <w:rsid w:val="005B40A4"/>
    <w:rsid w:val="005B4F59"/>
    <w:rsid w:val="005B58FF"/>
    <w:rsid w:val="005B5EDB"/>
    <w:rsid w:val="005C036C"/>
    <w:rsid w:val="005C03DB"/>
    <w:rsid w:val="005C0738"/>
    <w:rsid w:val="005C0850"/>
    <w:rsid w:val="005C1877"/>
    <w:rsid w:val="005C1F3E"/>
    <w:rsid w:val="005C2044"/>
    <w:rsid w:val="005C22F4"/>
    <w:rsid w:val="005C26E0"/>
    <w:rsid w:val="005C2E1F"/>
    <w:rsid w:val="005C3D6B"/>
    <w:rsid w:val="005C3EA2"/>
    <w:rsid w:val="005C4A58"/>
    <w:rsid w:val="005C4DC1"/>
    <w:rsid w:val="005C4EB2"/>
    <w:rsid w:val="005C58E2"/>
    <w:rsid w:val="005C5D5F"/>
    <w:rsid w:val="005C6AB9"/>
    <w:rsid w:val="005C6B1D"/>
    <w:rsid w:val="005C6CC7"/>
    <w:rsid w:val="005C72EE"/>
    <w:rsid w:val="005C74A7"/>
    <w:rsid w:val="005D0712"/>
    <w:rsid w:val="005D0738"/>
    <w:rsid w:val="005D12E5"/>
    <w:rsid w:val="005D15AB"/>
    <w:rsid w:val="005D17F8"/>
    <w:rsid w:val="005D20BB"/>
    <w:rsid w:val="005D2C27"/>
    <w:rsid w:val="005D3201"/>
    <w:rsid w:val="005D3277"/>
    <w:rsid w:val="005D33AD"/>
    <w:rsid w:val="005D35B6"/>
    <w:rsid w:val="005D3633"/>
    <w:rsid w:val="005D3EE5"/>
    <w:rsid w:val="005D4049"/>
    <w:rsid w:val="005D4C7C"/>
    <w:rsid w:val="005D5BF0"/>
    <w:rsid w:val="005D5E6B"/>
    <w:rsid w:val="005D614D"/>
    <w:rsid w:val="005D72B4"/>
    <w:rsid w:val="005D784E"/>
    <w:rsid w:val="005D7A04"/>
    <w:rsid w:val="005E019F"/>
    <w:rsid w:val="005E043F"/>
    <w:rsid w:val="005E04CF"/>
    <w:rsid w:val="005E0643"/>
    <w:rsid w:val="005E088C"/>
    <w:rsid w:val="005E1256"/>
    <w:rsid w:val="005E28B0"/>
    <w:rsid w:val="005E2C39"/>
    <w:rsid w:val="005E2FBB"/>
    <w:rsid w:val="005E3227"/>
    <w:rsid w:val="005E415E"/>
    <w:rsid w:val="005E43A2"/>
    <w:rsid w:val="005E4EFE"/>
    <w:rsid w:val="005E5C4B"/>
    <w:rsid w:val="005E5D36"/>
    <w:rsid w:val="005E6502"/>
    <w:rsid w:val="005E69DB"/>
    <w:rsid w:val="005E73FC"/>
    <w:rsid w:val="005E7617"/>
    <w:rsid w:val="005E7710"/>
    <w:rsid w:val="005E7A40"/>
    <w:rsid w:val="005E7FE8"/>
    <w:rsid w:val="005F048F"/>
    <w:rsid w:val="005F0D47"/>
    <w:rsid w:val="005F1028"/>
    <w:rsid w:val="005F1C60"/>
    <w:rsid w:val="005F1E64"/>
    <w:rsid w:val="005F24C8"/>
    <w:rsid w:val="005F25F7"/>
    <w:rsid w:val="005F2C68"/>
    <w:rsid w:val="005F334C"/>
    <w:rsid w:val="005F3EBE"/>
    <w:rsid w:val="005F4004"/>
    <w:rsid w:val="005F453E"/>
    <w:rsid w:val="005F4674"/>
    <w:rsid w:val="005F6977"/>
    <w:rsid w:val="005F7824"/>
    <w:rsid w:val="0060046A"/>
    <w:rsid w:val="00600D47"/>
    <w:rsid w:val="00600DE3"/>
    <w:rsid w:val="00600FDF"/>
    <w:rsid w:val="0060128B"/>
    <w:rsid w:val="00601998"/>
    <w:rsid w:val="00601A96"/>
    <w:rsid w:val="00601C35"/>
    <w:rsid w:val="00602DDB"/>
    <w:rsid w:val="006030C1"/>
    <w:rsid w:val="006045FE"/>
    <w:rsid w:val="00604899"/>
    <w:rsid w:val="00604D61"/>
    <w:rsid w:val="006074BA"/>
    <w:rsid w:val="00607723"/>
    <w:rsid w:val="00607E2E"/>
    <w:rsid w:val="00610DFE"/>
    <w:rsid w:val="0061183A"/>
    <w:rsid w:val="0061200D"/>
    <w:rsid w:val="00612ABC"/>
    <w:rsid w:val="00612BEF"/>
    <w:rsid w:val="0061337F"/>
    <w:rsid w:val="00615568"/>
    <w:rsid w:val="00616E38"/>
    <w:rsid w:val="00617A65"/>
    <w:rsid w:val="006204E9"/>
    <w:rsid w:val="006213E1"/>
    <w:rsid w:val="0062145E"/>
    <w:rsid w:val="006214DD"/>
    <w:rsid w:val="00621ACF"/>
    <w:rsid w:val="00621E46"/>
    <w:rsid w:val="00622462"/>
    <w:rsid w:val="00623051"/>
    <w:rsid w:val="0062323E"/>
    <w:rsid w:val="006233B9"/>
    <w:rsid w:val="00623B3D"/>
    <w:rsid w:val="00623C82"/>
    <w:rsid w:val="006240DB"/>
    <w:rsid w:val="00625764"/>
    <w:rsid w:val="00625C7D"/>
    <w:rsid w:val="0062653C"/>
    <w:rsid w:val="00626737"/>
    <w:rsid w:val="00626AB2"/>
    <w:rsid w:val="00627786"/>
    <w:rsid w:val="00627C1D"/>
    <w:rsid w:val="00627D2E"/>
    <w:rsid w:val="006304B8"/>
    <w:rsid w:val="00630900"/>
    <w:rsid w:val="0063094F"/>
    <w:rsid w:val="00631031"/>
    <w:rsid w:val="006327A8"/>
    <w:rsid w:val="00632A38"/>
    <w:rsid w:val="00632FAE"/>
    <w:rsid w:val="00633277"/>
    <w:rsid w:val="006333B9"/>
    <w:rsid w:val="0063358B"/>
    <w:rsid w:val="00635543"/>
    <w:rsid w:val="00636784"/>
    <w:rsid w:val="00636E7B"/>
    <w:rsid w:val="006370C5"/>
    <w:rsid w:val="00637705"/>
    <w:rsid w:val="00637A05"/>
    <w:rsid w:val="00637E28"/>
    <w:rsid w:val="00640511"/>
    <w:rsid w:val="0064172F"/>
    <w:rsid w:val="00642B1F"/>
    <w:rsid w:val="00642FD6"/>
    <w:rsid w:val="0064436C"/>
    <w:rsid w:val="00644AF2"/>
    <w:rsid w:val="006450C2"/>
    <w:rsid w:val="00645DDE"/>
    <w:rsid w:val="00645F95"/>
    <w:rsid w:val="006462BA"/>
    <w:rsid w:val="006465FF"/>
    <w:rsid w:val="00647CD7"/>
    <w:rsid w:val="00647EE3"/>
    <w:rsid w:val="0065082F"/>
    <w:rsid w:val="00650E90"/>
    <w:rsid w:val="00651436"/>
    <w:rsid w:val="00651930"/>
    <w:rsid w:val="00651C0F"/>
    <w:rsid w:val="006521CE"/>
    <w:rsid w:val="006526AE"/>
    <w:rsid w:val="006529F6"/>
    <w:rsid w:val="00652C74"/>
    <w:rsid w:val="00652DFD"/>
    <w:rsid w:val="00654580"/>
    <w:rsid w:val="00655C90"/>
    <w:rsid w:val="00655FB7"/>
    <w:rsid w:val="0065654D"/>
    <w:rsid w:val="006566B4"/>
    <w:rsid w:val="00656EA8"/>
    <w:rsid w:val="006608EB"/>
    <w:rsid w:val="0066097C"/>
    <w:rsid w:val="0066163C"/>
    <w:rsid w:val="00661667"/>
    <w:rsid w:val="00662041"/>
    <w:rsid w:val="006621F8"/>
    <w:rsid w:val="00662554"/>
    <w:rsid w:val="0066266E"/>
    <w:rsid w:val="00663964"/>
    <w:rsid w:val="006639FC"/>
    <w:rsid w:val="00663E73"/>
    <w:rsid w:val="00663E7A"/>
    <w:rsid w:val="00664053"/>
    <w:rsid w:val="00664482"/>
    <w:rsid w:val="006647C5"/>
    <w:rsid w:val="00664FD6"/>
    <w:rsid w:val="0066522B"/>
    <w:rsid w:val="00665BA1"/>
    <w:rsid w:val="00665E2D"/>
    <w:rsid w:val="0066663B"/>
    <w:rsid w:val="00666CE4"/>
    <w:rsid w:val="00667149"/>
    <w:rsid w:val="0066714C"/>
    <w:rsid w:val="00667427"/>
    <w:rsid w:val="006675DA"/>
    <w:rsid w:val="00667A17"/>
    <w:rsid w:val="0067007D"/>
    <w:rsid w:val="00670564"/>
    <w:rsid w:val="00671F85"/>
    <w:rsid w:val="0067231B"/>
    <w:rsid w:val="00672597"/>
    <w:rsid w:val="00672892"/>
    <w:rsid w:val="00672A15"/>
    <w:rsid w:val="00672B13"/>
    <w:rsid w:val="00672C44"/>
    <w:rsid w:val="00673575"/>
    <w:rsid w:val="00674244"/>
    <w:rsid w:val="006744A7"/>
    <w:rsid w:val="006754DA"/>
    <w:rsid w:val="0067569D"/>
    <w:rsid w:val="00675AF5"/>
    <w:rsid w:val="0067756E"/>
    <w:rsid w:val="006775DD"/>
    <w:rsid w:val="006801C5"/>
    <w:rsid w:val="006802EB"/>
    <w:rsid w:val="006803BC"/>
    <w:rsid w:val="0068149E"/>
    <w:rsid w:val="006815F1"/>
    <w:rsid w:val="00681628"/>
    <w:rsid w:val="00681A2C"/>
    <w:rsid w:val="00682B58"/>
    <w:rsid w:val="00683D93"/>
    <w:rsid w:val="0068403F"/>
    <w:rsid w:val="00684F61"/>
    <w:rsid w:val="00685D4A"/>
    <w:rsid w:val="00686F4E"/>
    <w:rsid w:val="00687195"/>
    <w:rsid w:val="0068726B"/>
    <w:rsid w:val="00690299"/>
    <w:rsid w:val="006909B8"/>
    <w:rsid w:val="00690B36"/>
    <w:rsid w:val="00690D19"/>
    <w:rsid w:val="006913F7"/>
    <w:rsid w:val="0069158A"/>
    <w:rsid w:val="0069200E"/>
    <w:rsid w:val="00692563"/>
    <w:rsid w:val="00693151"/>
    <w:rsid w:val="0069367F"/>
    <w:rsid w:val="00693BD3"/>
    <w:rsid w:val="00693F2F"/>
    <w:rsid w:val="00693F68"/>
    <w:rsid w:val="00693FBC"/>
    <w:rsid w:val="00694340"/>
    <w:rsid w:val="00694EA9"/>
    <w:rsid w:val="00695487"/>
    <w:rsid w:val="00695C51"/>
    <w:rsid w:val="006964F5"/>
    <w:rsid w:val="00696803"/>
    <w:rsid w:val="0069708B"/>
    <w:rsid w:val="00697776"/>
    <w:rsid w:val="0069783D"/>
    <w:rsid w:val="006979BC"/>
    <w:rsid w:val="006A0580"/>
    <w:rsid w:val="006A078C"/>
    <w:rsid w:val="006A0C94"/>
    <w:rsid w:val="006A0F88"/>
    <w:rsid w:val="006A1094"/>
    <w:rsid w:val="006A1556"/>
    <w:rsid w:val="006A1992"/>
    <w:rsid w:val="006A1DB9"/>
    <w:rsid w:val="006A1FA2"/>
    <w:rsid w:val="006A4564"/>
    <w:rsid w:val="006A52F9"/>
    <w:rsid w:val="006A5769"/>
    <w:rsid w:val="006A57DD"/>
    <w:rsid w:val="006A6704"/>
    <w:rsid w:val="006A70B2"/>
    <w:rsid w:val="006A7121"/>
    <w:rsid w:val="006A7619"/>
    <w:rsid w:val="006A7832"/>
    <w:rsid w:val="006B04C5"/>
    <w:rsid w:val="006B0E5B"/>
    <w:rsid w:val="006B1098"/>
    <w:rsid w:val="006B17DA"/>
    <w:rsid w:val="006B20FD"/>
    <w:rsid w:val="006B2774"/>
    <w:rsid w:val="006B37BD"/>
    <w:rsid w:val="006B4503"/>
    <w:rsid w:val="006B5347"/>
    <w:rsid w:val="006B5E52"/>
    <w:rsid w:val="006B61A0"/>
    <w:rsid w:val="006B6383"/>
    <w:rsid w:val="006B66A6"/>
    <w:rsid w:val="006B6A06"/>
    <w:rsid w:val="006B6B58"/>
    <w:rsid w:val="006B739D"/>
    <w:rsid w:val="006B7822"/>
    <w:rsid w:val="006B7B0F"/>
    <w:rsid w:val="006C0796"/>
    <w:rsid w:val="006C1386"/>
    <w:rsid w:val="006C18A4"/>
    <w:rsid w:val="006C208B"/>
    <w:rsid w:val="006C227A"/>
    <w:rsid w:val="006C228C"/>
    <w:rsid w:val="006C29AF"/>
    <w:rsid w:val="006C31D5"/>
    <w:rsid w:val="006C3C0B"/>
    <w:rsid w:val="006C3FD2"/>
    <w:rsid w:val="006C4200"/>
    <w:rsid w:val="006C5007"/>
    <w:rsid w:val="006C5009"/>
    <w:rsid w:val="006C526D"/>
    <w:rsid w:val="006C5A07"/>
    <w:rsid w:val="006C5AF2"/>
    <w:rsid w:val="006C5CF9"/>
    <w:rsid w:val="006C5D51"/>
    <w:rsid w:val="006C6260"/>
    <w:rsid w:val="006D016A"/>
    <w:rsid w:val="006D02BD"/>
    <w:rsid w:val="006D0A1E"/>
    <w:rsid w:val="006D0DE4"/>
    <w:rsid w:val="006D1742"/>
    <w:rsid w:val="006D2B8A"/>
    <w:rsid w:val="006D32FF"/>
    <w:rsid w:val="006D383C"/>
    <w:rsid w:val="006D4401"/>
    <w:rsid w:val="006D4997"/>
    <w:rsid w:val="006D49AF"/>
    <w:rsid w:val="006D4F73"/>
    <w:rsid w:val="006D5779"/>
    <w:rsid w:val="006D5C18"/>
    <w:rsid w:val="006D693E"/>
    <w:rsid w:val="006D6AB6"/>
    <w:rsid w:val="006D7110"/>
    <w:rsid w:val="006D74AB"/>
    <w:rsid w:val="006D773D"/>
    <w:rsid w:val="006E00EA"/>
    <w:rsid w:val="006E0320"/>
    <w:rsid w:val="006E08E8"/>
    <w:rsid w:val="006E137A"/>
    <w:rsid w:val="006E1542"/>
    <w:rsid w:val="006E211B"/>
    <w:rsid w:val="006E22C2"/>
    <w:rsid w:val="006E2367"/>
    <w:rsid w:val="006E29F4"/>
    <w:rsid w:val="006E31BE"/>
    <w:rsid w:val="006E34FD"/>
    <w:rsid w:val="006E3C09"/>
    <w:rsid w:val="006E410B"/>
    <w:rsid w:val="006E4156"/>
    <w:rsid w:val="006E4362"/>
    <w:rsid w:val="006E4A85"/>
    <w:rsid w:val="006E5BD3"/>
    <w:rsid w:val="006E5CA3"/>
    <w:rsid w:val="006E5EC2"/>
    <w:rsid w:val="006E5FEF"/>
    <w:rsid w:val="006E7035"/>
    <w:rsid w:val="006E7085"/>
    <w:rsid w:val="006E7190"/>
    <w:rsid w:val="006E755F"/>
    <w:rsid w:val="006E78F6"/>
    <w:rsid w:val="006F0438"/>
    <w:rsid w:val="006F06CD"/>
    <w:rsid w:val="006F0B92"/>
    <w:rsid w:val="006F0BAB"/>
    <w:rsid w:val="006F1357"/>
    <w:rsid w:val="006F1A1B"/>
    <w:rsid w:val="006F1A3E"/>
    <w:rsid w:val="006F23F6"/>
    <w:rsid w:val="006F3BE9"/>
    <w:rsid w:val="006F43EB"/>
    <w:rsid w:val="006F545D"/>
    <w:rsid w:val="006F5527"/>
    <w:rsid w:val="006F613E"/>
    <w:rsid w:val="006F6AE5"/>
    <w:rsid w:val="006F6AFF"/>
    <w:rsid w:val="006F6D03"/>
    <w:rsid w:val="006F7122"/>
    <w:rsid w:val="006F78E9"/>
    <w:rsid w:val="007001FA"/>
    <w:rsid w:val="00700402"/>
    <w:rsid w:val="007011C8"/>
    <w:rsid w:val="007021F1"/>
    <w:rsid w:val="00703DC0"/>
    <w:rsid w:val="00705047"/>
    <w:rsid w:val="007052EE"/>
    <w:rsid w:val="00705696"/>
    <w:rsid w:val="007056B5"/>
    <w:rsid w:val="00705C0D"/>
    <w:rsid w:val="00705D5E"/>
    <w:rsid w:val="00706917"/>
    <w:rsid w:val="00706B2A"/>
    <w:rsid w:val="00706DEF"/>
    <w:rsid w:val="00707586"/>
    <w:rsid w:val="007078AC"/>
    <w:rsid w:val="00707A22"/>
    <w:rsid w:val="00707D96"/>
    <w:rsid w:val="007100D9"/>
    <w:rsid w:val="0071122F"/>
    <w:rsid w:val="00711A20"/>
    <w:rsid w:val="00712333"/>
    <w:rsid w:val="00713069"/>
    <w:rsid w:val="00713809"/>
    <w:rsid w:val="00714419"/>
    <w:rsid w:val="00714686"/>
    <w:rsid w:val="00714A2F"/>
    <w:rsid w:val="00714C23"/>
    <w:rsid w:val="00715867"/>
    <w:rsid w:val="00716C47"/>
    <w:rsid w:val="00716D8C"/>
    <w:rsid w:val="0071710A"/>
    <w:rsid w:val="007177BF"/>
    <w:rsid w:val="00717F67"/>
    <w:rsid w:val="007206B0"/>
    <w:rsid w:val="00720783"/>
    <w:rsid w:val="007211A9"/>
    <w:rsid w:val="0072198A"/>
    <w:rsid w:val="00721A69"/>
    <w:rsid w:val="0072267F"/>
    <w:rsid w:val="007228DD"/>
    <w:rsid w:val="00722E0D"/>
    <w:rsid w:val="00722E94"/>
    <w:rsid w:val="00722F81"/>
    <w:rsid w:val="00723F6B"/>
    <w:rsid w:val="00724478"/>
    <w:rsid w:val="007249DC"/>
    <w:rsid w:val="00725387"/>
    <w:rsid w:val="0072575B"/>
    <w:rsid w:val="00725A7A"/>
    <w:rsid w:val="00725C66"/>
    <w:rsid w:val="007262BD"/>
    <w:rsid w:val="00726302"/>
    <w:rsid w:val="007267F7"/>
    <w:rsid w:val="00727341"/>
    <w:rsid w:val="00727573"/>
    <w:rsid w:val="00727BAC"/>
    <w:rsid w:val="0073016A"/>
    <w:rsid w:val="0073041D"/>
    <w:rsid w:val="00730E0A"/>
    <w:rsid w:val="00731CF1"/>
    <w:rsid w:val="007322DF"/>
    <w:rsid w:val="007327EB"/>
    <w:rsid w:val="00732F74"/>
    <w:rsid w:val="007337DF"/>
    <w:rsid w:val="00733E3F"/>
    <w:rsid w:val="00734AE6"/>
    <w:rsid w:val="00734BC8"/>
    <w:rsid w:val="007369D9"/>
    <w:rsid w:val="00737BF8"/>
    <w:rsid w:val="00737D9A"/>
    <w:rsid w:val="00740BDB"/>
    <w:rsid w:val="00740E38"/>
    <w:rsid w:val="007410D4"/>
    <w:rsid w:val="0074150F"/>
    <w:rsid w:val="0074152B"/>
    <w:rsid w:val="00741C42"/>
    <w:rsid w:val="00741D25"/>
    <w:rsid w:val="00742DDC"/>
    <w:rsid w:val="00744844"/>
    <w:rsid w:val="00744A97"/>
    <w:rsid w:val="00744ADF"/>
    <w:rsid w:val="007453AB"/>
    <w:rsid w:val="00745A21"/>
    <w:rsid w:val="007465E9"/>
    <w:rsid w:val="00750062"/>
    <w:rsid w:val="007502AD"/>
    <w:rsid w:val="00750C66"/>
    <w:rsid w:val="00750F23"/>
    <w:rsid w:val="0075124A"/>
    <w:rsid w:val="00751418"/>
    <w:rsid w:val="00751AC2"/>
    <w:rsid w:val="00752423"/>
    <w:rsid w:val="00752696"/>
    <w:rsid w:val="007530D0"/>
    <w:rsid w:val="007533F5"/>
    <w:rsid w:val="00753509"/>
    <w:rsid w:val="007539EE"/>
    <w:rsid w:val="00753ACD"/>
    <w:rsid w:val="00754236"/>
    <w:rsid w:val="0075666A"/>
    <w:rsid w:val="00756A9F"/>
    <w:rsid w:val="00756C6E"/>
    <w:rsid w:val="007574FC"/>
    <w:rsid w:val="00757723"/>
    <w:rsid w:val="00757C64"/>
    <w:rsid w:val="00757DF1"/>
    <w:rsid w:val="00757E71"/>
    <w:rsid w:val="007604FA"/>
    <w:rsid w:val="00760936"/>
    <w:rsid w:val="00760F14"/>
    <w:rsid w:val="00761067"/>
    <w:rsid w:val="007615D1"/>
    <w:rsid w:val="00762053"/>
    <w:rsid w:val="00762D60"/>
    <w:rsid w:val="00762F88"/>
    <w:rsid w:val="00763D85"/>
    <w:rsid w:val="00763E2F"/>
    <w:rsid w:val="00764484"/>
    <w:rsid w:val="00764924"/>
    <w:rsid w:val="00765545"/>
    <w:rsid w:val="00765796"/>
    <w:rsid w:val="00765C68"/>
    <w:rsid w:val="00765ED2"/>
    <w:rsid w:val="007663A9"/>
    <w:rsid w:val="00766985"/>
    <w:rsid w:val="00766AEC"/>
    <w:rsid w:val="00767449"/>
    <w:rsid w:val="0077000D"/>
    <w:rsid w:val="00770A73"/>
    <w:rsid w:val="00770EFE"/>
    <w:rsid w:val="0077117D"/>
    <w:rsid w:val="0077190B"/>
    <w:rsid w:val="0077198B"/>
    <w:rsid w:val="007720C3"/>
    <w:rsid w:val="007720E5"/>
    <w:rsid w:val="007722B5"/>
    <w:rsid w:val="00772A48"/>
    <w:rsid w:val="00772AB6"/>
    <w:rsid w:val="00774A11"/>
    <w:rsid w:val="00774AD2"/>
    <w:rsid w:val="0077582E"/>
    <w:rsid w:val="0077708F"/>
    <w:rsid w:val="00777941"/>
    <w:rsid w:val="00777BCE"/>
    <w:rsid w:val="0078006F"/>
    <w:rsid w:val="007803BF"/>
    <w:rsid w:val="007804F2"/>
    <w:rsid w:val="0078140A"/>
    <w:rsid w:val="007817D7"/>
    <w:rsid w:val="00781FB6"/>
    <w:rsid w:val="00782488"/>
    <w:rsid w:val="00782D29"/>
    <w:rsid w:val="0078303D"/>
    <w:rsid w:val="007833C4"/>
    <w:rsid w:val="007833E8"/>
    <w:rsid w:val="0078341E"/>
    <w:rsid w:val="00783483"/>
    <w:rsid w:val="00783F1A"/>
    <w:rsid w:val="00784422"/>
    <w:rsid w:val="00784564"/>
    <w:rsid w:val="00784733"/>
    <w:rsid w:val="00785346"/>
    <w:rsid w:val="00785A6E"/>
    <w:rsid w:val="00785CDD"/>
    <w:rsid w:val="00785DD4"/>
    <w:rsid w:val="00786374"/>
    <w:rsid w:val="0078639A"/>
    <w:rsid w:val="007863B3"/>
    <w:rsid w:val="00786652"/>
    <w:rsid w:val="0078678D"/>
    <w:rsid w:val="00786D31"/>
    <w:rsid w:val="0078707F"/>
    <w:rsid w:val="007877FC"/>
    <w:rsid w:val="00787AC8"/>
    <w:rsid w:val="00790A8B"/>
    <w:rsid w:val="00790F41"/>
    <w:rsid w:val="00791261"/>
    <w:rsid w:val="00791675"/>
    <w:rsid w:val="00791712"/>
    <w:rsid w:val="0079178D"/>
    <w:rsid w:val="00791C72"/>
    <w:rsid w:val="00791DC4"/>
    <w:rsid w:val="007923C5"/>
    <w:rsid w:val="00792F69"/>
    <w:rsid w:val="00792F9D"/>
    <w:rsid w:val="007932C4"/>
    <w:rsid w:val="00793691"/>
    <w:rsid w:val="00793F5F"/>
    <w:rsid w:val="007941E7"/>
    <w:rsid w:val="0079497B"/>
    <w:rsid w:val="007955A9"/>
    <w:rsid w:val="007961CE"/>
    <w:rsid w:val="00796279"/>
    <w:rsid w:val="007963F1"/>
    <w:rsid w:val="00796A41"/>
    <w:rsid w:val="00796AFE"/>
    <w:rsid w:val="00796B2B"/>
    <w:rsid w:val="00796BF9"/>
    <w:rsid w:val="00796E75"/>
    <w:rsid w:val="00797799"/>
    <w:rsid w:val="007977B6"/>
    <w:rsid w:val="00797A4E"/>
    <w:rsid w:val="00797F93"/>
    <w:rsid w:val="007A05FD"/>
    <w:rsid w:val="007A0A0D"/>
    <w:rsid w:val="007A0B45"/>
    <w:rsid w:val="007A1402"/>
    <w:rsid w:val="007A179E"/>
    <w:rsid w:val="007A1913"/>
    <w:rsid w:val="007A2A47"/>
    <w:rsid w:val="007A2DEA"/>
    <w:rsid w:val="007A4742"/>
    <w:rsid w:val="007A4972"/>
    <w:rsid w:val="007A4A87"/>
    <w:rsid w:val="007A5A4A"/>
    <w:rsid w:val="007A639D"/>
    <w:rsid w:val="007A76E0"/>
    <w:rsid w:val="007B02E6"/>
    <w:rsid w:val="007B07DC"/>
    <w:rsid w:val="007B0BB9"/>
    <w:rsid w:val="007B12C6"/>
    <w:rsid w:val="007B14BF"/>
    <w:rsid w:val="007B1A9C"/>
    <w:rsid w:val="007B1B77"/>
    <w:rsid w:val="007B1BC8"/>
    <w:rsid w:val="007B2501"/>
    <w:rsid w:val="007B28F1"/>
    <w:rsid w:val="007B2E23"/>
    <w:rsid w:val="007B31C3"/>
    <w:rsid w:val="007B3227"/>
    <w:rsid w:val="007B33E2"/>
    <w:rsid w:val="007B3881"/>
    <w:rsid w:val="007B3B17"/>
    <w:rsid w:val="007B44F5"/>
    <w:rsid w:val="007B4969"/>
    <w:rsid w:val="007B576F"/>
    <w:rsid w:val="007B6309"/>
    <w:rsid w:val="007B700D"/>
    <w:rsid w:val="007B70BA"/>
    <w:rsid w:val="007B731A"/>
    <w:rsid w:val="007B7F6F"/>
    <w:rsid w:val="007B7FD2"/>
    <w:rsid w:val="007C0C9D"/>
    <w:rsid w:val="007C1B0A"/>
    <w:rsid w:val="007C1B17"/>
    <w:rsid w:val="007C1DF8"/>
    <w:rsid w:val="007C1E76"/>
    <w:rsid w:val="007C20F8"/>
    <w:rsid w:val="007C2C4A"/>
    <w:rsid w:val="007C3C7B"/>
    <w:rsid w:val="007C44A8"/>
    <w:rsid w:val="007C4C84"/>
    <w:rsid w:val="007C5BCF"/>
    <w:rsid w:val="007C6388"/>
    <w:rsid w:val="007C6AE5"/>
    <w:rsid w:val="007D02A3"/>
    <w:rsid w:val="007D093C"/>
    <w:rsid w:val="007D0AA9"/>
    <w:rsid w:val="007D0E74"/>
    <w:rsid w:val="007D1E88"/>
    <w:rsid w:val="007D221A"/>
    <w:rsid w:val="007D329C"/>
    <w:rsid w:val="007D34E0"/>
    <w:rsid w:val="007D3B1A"/>
    <w:rsid w:val="007D3FB0"/>
    <w:rsid w:val="007D426E"/>
    <w:rsid w:val="007D43D7"/>
    <w:rsid w:val="007D4827"/>
    <w:rsid w:val="007D5342"/>
    <w:rsid w:val="007D5925"/>
    <w:rsid w:val="007D5D34"/>
    <w:rsid w:val="007D7ED6"/>
    <w:rsid w:val="007E06F6"/>
    <w:rsid w:val="007E1A38"/>
    <w:rsid w:val="007E1A50"/>
    <w:rsid w:val="007E1B29"/>
    <w:rsid w:val="007E235A"/>
    <w:rsid w:val="007E2C3E"/>
    <w:rsid w:val="007E33C5"/>
    <w:rsid w:val="007E3488"/>
    <w:rsid w:val="007E3AC5"/>
    <w:rsid w:val="007E3DB6"/>
    <w:rsid w:val="007E3DE1"/>
    <w:rsid w:val="007E448D"/>
    <w:rsid w:val="007E573C"/>
    <w:rsid w:val="007E5ABC"/>
    <w:rsid w:val="007E5E9D"/>
    <w:rsid w:val="007E625C"/>
    <w:rsid w:val="007E63CB"/>
    <w:rsid w:val="007E6890"/>
    <w:rsid w:val="007E6DC2"/>
    <w:rsid w:val="007E7120"/>
    <w:rsid w:val="007E73F4"/>
    <w:rsid w:val="007E7B69"/>
    <w:rsid w:val="007F05D6"/>
    <w:rsid w:val="007F0822"/>
    <w:rsid w:val="007F1AF2"/>
    <w:rsid w:val="007F28F1"/>
    <w:rsid w:val="007F2964"/>
    <w:rsid w:val="007F2B1C"/>
    <w:rsid w:val="007F3949"/>
    <w:rsid w:val="007F39F0"/>
    <w:rsid w:val="007F3D48"/>
    <w:rsid w:val="007F419D"/>
    <w:rsid w:val="007F4B36"/>
    <w:rsid w:val="007F5360"/>
    <w:rsid w:val="007F588D"/>
    <w:rsid w:val="007F58BD"/>
    <w:rsid w:val="007F6145"/>
    <w:rsid w:val="007F6879"/>
    <w:rsid w:val="007F6BA7"/>
    <w:rsid w:val="007F6F4B"/>
    <w:rsid w:val="007F7B37"/>
    <w:rsid w:val="00800403"/>
    <w:rsid w:val="00800F6D"/>
    <w:rsid w:val="00802B2F"/>
    <w:rsid w:val="00802D3D"/>
    <w:rsid w:val="00803486"/>
    <w:rsid w:val="00803B0D"/>
    <w:rsid w:val="00803F7E"/>
    <w:rsid w:val="0080411F"/>
    <w:rsid w:val="00806351"/>
    <w:rsid w:val="00806A48"/>
    <w:rsid w:val="008076DF"/>
    <w:rsid w:val="00807AF2"/>
    <w:rsid w:val="00810857"/>
    <w:rsid w:val="0081104B"/>
    <w:rsid w:val="00811BE3"/>
    <w:rsid w:val="00812028"/>
    <w:rsid w:val="008121B4"/>
    <w:rsid w:val="00812259"/>
    <w:rsid w:val="008132F7"/>
    <w:rsid w:val="0081384A"/>
    <w:rsid w:val="00814128"/>
    <w:rsid w:val="0081423F"/>
    <w:rsid w:val="00814C56"/>
    <w:rsid w:val="00815615"/>
    <w:rsid w:val="0081613C"/>
    <w:rsid w:val="00816392"/>
    <w:rsid w:val="00817806"/>
    <w:rsid w:val="00817DFA"/>
    <w:rsid w:val="00820ACE"/>
    <w:rsid w:val="00820BA9"/>
    <w:rsid w:val="00820BFA"/>
    <w:rsid w:val="00820E18"/>
    <w:rsid w:val="008212DE"/>
    <w:rsid w:val="008213DB"/>
    <w:rsid w:val="00821675"/>
    <w:rsid w:val="008222E3"/>
    <w:rsid w:val="00822428"/>
    <w:rsid w:val="00822590"/>
    <w:rsid w:val="00822908"/>
    <w:rsid w:val="00822CCD"/>
    <w:rsid w:val="00823B9A"/>
    <w:rsid w:val="00824C82"/>
    <w:rsid w:val="00824EC4"/>
    <w:rsid w:val="00825014"/>
    <w:rsid w:val="00825430"/>
    <w:rsid w:val="00825CC9"/>
    <w:rsid w:val="00827250"/>
    <w:rsid w:val="0083010C"/>
    <w:rsid w:val="0083062D"/>
    <w:rsid w:val="00830C5A"/>
    <w:rsid w:val="00831010"/>
    <w:rsid w:val="008325F0"/>
    <w:rsid w:val="00832BEB"/>
    <w:rsid w:val="00833268"/>
    <w:rsid w:val="00833B12"/>
    <w:rsid w:val="00833C33"/>
    <w:rsid w:val="00833D63"/>
    <w:rsid w:val="00834D25"/>
    <w:rsid w:val="00835EBF"/>
    <w:rsid w:val="00836DF1"/>
    <w:rsid w:val="00837A0B"/>
    <w:rsid w:val="00837ED9"/>
    <w:rsid w:val="00840048"/>
    <w:rsid w:val="00840ACE"/>
    <w:rsid w:val="00840FB5"/>
    <w:rsid w:val="008414B7"/>
    <w:rsid w:val="0084164A"/>
    <w:rsid w:val="00842442"/>
    <w:rsid w:val="00842534"/>
    <w:rsid w:val="00842C4E"/>
    <w:rsid w:val="00842E3A"/>
    <w:rsid w:val="008439AE"/>
    <w:rsid w:val="00843D03"/>
    <w:rsid w:val="008454E4"/>
    <w:rsid w:val="00845757"/>
    <w:rsid w:val="0084582C"/>
    <w:rsid w:val="00845EE4"/>
    <w:rsid w:val="00845FC5"/>
    <w:rsid w:val="008461DB"/>
    <w:rsid w:val="0084633A"/>
    <w:rsid w:val="008472A0"/>
    <w:rsid w:val="008479B5"/>
    <w:rsid w:val="008509B4"/>
    <w:rsid w:val="00850F25"/>
    <w:rsid w:val="008523D0"/>
    <w:rsid w:val="008524B7"/>
    <w:rsid w:val="00853524"/>
    <w:rsid w:val="00853C09"/>
    <w:rsid w:val="008540D1"/>
    <w:rsid w:val="0085431E"/>
    <w:rsid w:val="00854423"/>
    <w:rsid w:val="0085594A"/>
    <w:rsid w:val="008561C2"/>
    <w:rsid w:val="008564DE"/>
    <w:rsid w:val="00856E4A"/>
    <w:rsid w:val="0085719D"/>
    <w:rsid w:val="00857631"/>
    <w:rsid w:val="00860B84"/>
    <w:rsid w:val="00860FBE"/>
    <w:rsid w:val="00862197"/>
    <w:rsid w:val="00862198"/>
    <w:rsid w:val="00862E0A"/>
    <w:rsid w:val="00863862"/>
    <w:rsid w:val="00863A9C"/>
    <w:rsid w:val="00864569"/>
    <w:rsid w:val="008646F7"/>
    <w:rsid w:val="00864EC4"/>
    <w:rsid w:val="00864FA1"/>
    <w:rsid w:val="0086535A"/>
    <w:rsid w:val="008658DC"/>
    <w:rsid w:val="00867228"/>
    <w:rsid w:val="0086771D"/>
    <w:rsid w:val="00867BAE"/>
    <w:rsid w:val="00867BF4"/>
    <w:rsid w:val="0087053B"/>
    <w:rsid w:val="00870617"/>
    <w:rsid w:val="00870914"/>
    <w:rsid w:val="00870A3A"/>
    <w:rsid w:val="00870E44"/>
    <w:rsid w:val="00870E77"/>
    <w:rsid w:val="00871A1C"/>
    <w:rsid w:val="00871D09"/>
    <w:rsid w:val="00872EE2"/>
    <w:rsid w:val="00873431"/>
    <w:rsid w:val="0087387B"/>
    <w:rsid w:val="00873A86"/>
    <w:rsid w:val="0087490F"/>
    <w:rsid w:val="008753C6"/>
    <w:rsid w:val="00875C45"/>
    <w:rsid w:val="00875F29"/>
    <w:rsid w:val="00876345"/>
    <w:rsid w:val="00876D96"/>
    <w:rsid w:val="00877A03"/>
    <w:rsid w:val="00877ACF"/>
    <w:rsid w:val="00880DAA"/>
    <w:rsid w:val="00881440"/>
    <w:rsid w:val="00881A7D"/>
    <w:rsid w:val="00881AC7"/>
    <w:rsid w:val="00881D74"/>
    <w:rsid w:val="00882B6E"/>
    <w:rsid w:val="008830AF"/>
    <w:rsid w:val="00883D0F"/>
    <w:rsid w:val="00884042"/>
    <w:rsid w:val="008853AF"/>
    <w:rsid w:val="008858EE"/>
    <w:rsid w:val="00885FCE"/>
    <w:rsid w:val="008862B8"/>
    <w:rsid w:val="00886D8E"/>
    <w:rsid w:val="00886E9D"/>
    <w:rsid w:val="00887790"/>
    <w:rsid w:val="00887B7F"/>
    <w:rsid w:val="0089011F"/>
    <w:rsid w:val="00890670"/>
    <w:rsid w:val="00890AEE"/>
    <w:rsid w:val="00890C0B"/>
    <w:rsid w:val="00890D31"/>
    <w:rsid w:val="00891549"/>
    <w:rsid w:val="00891731"/>
    <w:rsid w:val="008918EF"/>
    <w:rsid w:val="00891B10"/>
    <w:rsid w:val="008924B1"/>
    <w:rsid w:val="008937CC"/>
    <w:rsid w:val="00893F8F"/>
    <w:rsid w:val="00894098"/>
    <w:rsid w:val="00894F72"/>
    <w:rsid w:val="0089519D"/>
    <w:rsid w:val="00895B82"/>
    <w:rsid w:val="00895DA7"/>
    <w:rsid w:val="00895F33"/>
    <w:rsid w:val="00896EA8"/>
    <w:rsid w:val="008973F0"/>
    <w:rsid w:val="00897DAD"/>
    <w:rsid w:val="008A073D"/>
    <w:rsid w:val="008A0987"/>
    <w:rsid w:val="008A0C27"/>
    <w:rsid w:val="008A1944"/>
    <w:rsid w:val="008A26A0"/>
    <w:rsid w:val="008A2A25"/>
    <w:rsid w:val="008A2CA2"/>
    <w:rsid w:val="008A2D9A"/>
    <w:rsid w:val="008A3778"/>
    <w:rsid w:val="008A381B"/>
    <w:rsid w:val="008A3A8D"/>
    <w:rsid w:val="008A4B63"/>
    <w:rsid w:val="008A4E8D"/>
    <w:rsid w:val="008A5136"/>
    <w:rsid w:val="008A5278"/>
    <w:rsid w:val="008A5ACA"/>
    <w:rsid w:val="008A5CF0"/>
    <w:rsid w:val="008A5DE6"/>
    <w:rsid w:val="008A5E48"/>
    <w:rsid w:val="008A6227"/>
    <w:rsid w:val="008A7132"/>
    <w:rsid w:val="008A7248"/>
    <w:rsid w:val="008A7372"/>
    <w:rsid w:val="008A73DC"/>
    <w:rsid w:val="008A7B9A"/>
    <w:rsid w:val="008B00D6"/>
    <w:rsid w:val="008B0395"/>
    <w:rsid w:val="008B12CC"/>
    <w:rsid w:val="008B132C"/>
    <w:rsid w:val="008B15E6"/>
    <w:rsid w:val="008B2B09"/>
    <w:rsid w:val="008B3036"/>
    <w:rsid w:val="008B339F"/>
    <w:rsid w:val="008B3412"/>
    <w:rsid w:val="008B3731"/>
    <w:rsid w:val="008B4632"/>
    <w:rsid w:val="008B4B42"/>
    <w:rsid w:val="008B4FCB"/>
    <w:rsid w:val="008B5C26"/>
    <w:rsid w:val="008B5C37"/>
    <w:rsid w:val="008B5F82"/>
    <w:rsid w:val="008B6C09"/>
    <w:rsid w:val="008B7683"/>
    <w:rsid w:val="008B7920"/>
    <w:rsid w:val="008C01B2"/>
    <w:rsid w:val="008C03DC"/>
    <w:rsid w:val="008C0807"/>
    <w:rsid w:val="008C227E"/>
    <w:rsid w:val="008C508B"/>
    <w:rsid w:val="008C55E8"/>
    <w:rsid w:val="008C5C35"/>
    <w:rsid w:val="008C61B8"/>
    <w:rsid w:val="008C7A20"/>
    <w:rsid w:val="008D07A7"/>
    <w:rsid w:val="008D096D"/>
    <w:rsid w:val="008D0DCD"/>
    <w:rsid w:val="008D1BD5"/>
    <w:rsid w:val="008D210F"/>
    <w:rsid w:val="008D2CB1"/>
    <w:rsid w:val="008D3156"/>
    <w:rsid w:val="008D324B"/>
    <w:rsid w:val="008D35C8"/>
    <w:rsid w:val="008D3619"/>
    <w:rsid w:val="008D3BDA"/>
    <w:rsid w:val="008D3C2B"/>
    <w:rsid w:val="008D496B"/>
    <w:rsid w:val="008D4F3E"/>
    <w:rsid w:val="008D507B"/>
    <w:rsid w:val="008D5AB8"/>
    <w:rsid w:val="008D623A"/>
    <w:rsid w:val="008D64EA"/>
    <w:rsid w:val="008D6640"/>
    <w:rsid w:val="008D6A6F"/>
    <w:rsid w:val="008D6BD3"/>
    <w:rsid w:val="008D7199"/>
    <w:rsid w:val="008D7334"/>
    <w:rsid w:val="008D7C61"/>
    <w:rsid w:val="008D7E76"/>
    <w:rsid w:val="008E02D3"/>
    <w:rsid w:val="008E074E"/>
    <w:rsid w:val="008E0CAA"/>
    <w:rsid w:val="008E10F3"/>
    <w:rsid w:val="008E1369"/>
    <w:rsid w:val="008E1C92"/>
    <w:rsid w:val="008E1F6E"/>
    <w:rsid w:val="008E24AF"/>
    <w:rsid w:val="008E25AC"/>
    <w:rsid w:val="008E2749"/>
    <w:rsid w:val="008E53DA"/>
    <w:rsid w:val="008E55E9"/>
    <w:rsid w:val="008E5608"/>
    <w:rsid w:val="008E58B5"/>
    <w:rsid w:val="008E5AB1"/>
    <w:rsid w:val="008E5C4D"/>
    <w:rsid w:val="008E672D"/>
    <w:rsid w:val="008E6C41"/>
    <w:rsid w:val="008E71E7"/>
    <w:rsid w:val="008E76BA"/>
    <w:rsid w:val="008E7949"/>
    <w:rsid w:val="008F06E6"/>
    <w:rsid w:val="008F0B12"/>
    <w:rsid w:val="008F0B70"/>
    <w:rsid w:val="008F0D5C"/>
    <w:rsid w:val="008F1706"/>
    <w:rsid w:val="008F1916"/>
    <w:rsid w:val="008F1CF0"/>
    <w:rsid w:val="008F247E"/>
    <w:rsid w:val="008F2D7D"/>
    <w:rsid w:val="008F3BF6"/>
    <w:rsid w:val="008F417F"/>
    <w:rsid w:val="008F469E"/>
    <w:rsid w:val="008F4A0B"/>
    <w:rsid w:val="008F4B8B"/>
    <w:rsid w:val="008F505B"/>
    <w:rsid w:val="008F59FE"/>
    <w:rsid w:val="008F64FB"/>
    <w:rsid w:val="008F686D"/>
    <w:rsid w:val="008F68B6"/>
    <w:rsid w:val="008F6A12"/>
    <w:rsid w:val="008F6B21"/>
    <w:rsid w:val="008F6B5E"/>
    <w:rsid w:val="008F7880"/>
    <w:rsid w:val="009005B4"/>
    <w:rsid w:val="00901A85"/>
    <w:rsid w:val="009021D0"/>
    <w:rsid w:val="009021F4"/>
    <w:rsid w:val="00902843"/>
    <w:rsid w:val="009029AE"/>
    <w:rsid w:val="00902DA9"/>
    <w:rsid w:val="00902F56"/>
    <w:rsid w:val="009035FB"/>
    <w:rsid w:val="00903636"/>
    <w:rsid w:val="009036C6"/>
    <w:rsid w:val="0090380A"/>
    <w:rsid w:val="00903F60"/>
    <w:rsid w:val="00903F94"/>
    <w:rsid w:val="009044FE"/>
    <w:rsid w:val="0090475F"/>
    <w:rsid w:val="00904832"/>
    <w:rsid w:val="009052DC"/>
    <w:rsid w:val="0090582C"/>
    <w:rsid w:val="00905F88"/>
    <w:rsid w:val="00906B30"/>
    <w:rsid w:val="009073E4"/>
    <w:rsid w:val="00907E88"/>
    <w:rsid w:val="00911D90"/>
    <w:rsid w:val="00911F07"/>
    <w:rsid w:val="00912373"/>
    <w:rsid w:val="00912D7D"/>
    <w:rsid w:val="009134D4"/>
    <w:rsid w:val="00913688"/>
    <w:rsid w:val="00913EBF"/>
    <w:rsid w:val="00914343"/>
    <w:rsid w:val="0091473D"/>
    <w:rsid w:val="00914CE8"/>
    <w:rsid w:val="00914E7C"/>
    <w:rsid w:val="00915066"/>
    <w:rsid w:val="00915078"/>
    <w:rsid w:val="00915C30"/>
    <w:rsid w:val="009162D6"/>
    <w:rsid w:val="0091663B"/>
    <w:rsid w:val="00916A24"/>
    <w:rsid w:val="00917ED9"/>
    <w:rsid w:val="00921D45"/>
    <w:rsid w:val="00922C57"/>
    <w:rsid w:val="00922DC1"/>
    <w:rsid w:val="00923847"/>
    <w:rsid w:val="00923FEA"/>
    <w:rsid w:val="00924BCF"/>
    <w:rsid w:val="009250BC"/>
    <w:rsid w:val="00925883"/>
    <w:rsid w:val="00925FF7"/>
    <w:rsid w:val="00926880"/>
    <w:rsid w:val="00926E19"/>
    <w:rsid w:val="00930022"/>
    <w:rsid w:val="00931574"/>
    <w:rsid w:val="00931638"/>
    <w:rsid w:val="00931F52"/>
    <w:rsid w:val="0093253A"/>
    <w:rsid w:val="009325FF"/>
    <w:rsid w:val="00932898"/>
    <w:rsid w:val="009330F7"/>
    <w:rsid w:val="00933174"/>
    <w:rsid w:val="009331A9"/>
    <w:rsid w:val="0093328B"/>
    <w:rsid w:val="00933396"/>
    <w:rsid w:val="009336CE"/>
    <w:rsid w:val="00934A9E"/>
    <w:rsid w:val="00934D03"/>
    <w:rsid w:val="00934D8B"/>
    <w:rsid w:val="0093508B"/>
    <w:rsid w:val="009372BC"/>
    <w:rsid w:val="00937751"/>
    <w:rsid w:val="0094121D"/>
    <w:rsid w:val="00941984"/>
    <w:rsid w:val="00941FCD"/>
    <w:rsid w:val="00942331"/>
    <w:rsid w:val="0094258D"/>
    <w:rsid w:val="00942D0D"/>
    <w:rsid w:val="0094355B"/>
    <w:rsid w:val="00943873"/>
    <w:rsid w:val="009443CF"/>
    <w:rsid w:val="00944F23"/>
    <w:rsid w:val="00945107"/>
    <w:rsid w:val="0094522D"/>
    <w:rsid w:val="00945298"/>
    <w:rsid w:val="009454B5"/>
    <w:rsid w:val="00946C0F"/>
    <w:rsid w:val="00946DB7"/>
    <w:rsid w:val="00947904"/>
    <w:rsid w:val="00947CBC"/>
    <w:rsid w:val="00951437"/>
    <w:rsid w:val="0095174D"/>
    <w:rsid w:val="00951C58"/>
    <w:rsid w:val="00951F97"/>
    <w:rsid w:val="00952790"/>
    <w:rsid w:val="00952E29"/>
    <w:rsid w:val="00952E38"/>
    <w:rsid w:val="00953469"/>
    <w:rsid w:val="00953751"/>
    <w:rsid w:val="00953C8F"/>
    <w:rsid w:val="00953F08"/>
    <w:rsid w:val="009549C3"/>
    <w:rsid w:val="00954FE4"/>
    <w:rsid w:val="00955DB1"/>
    <w:rsid w:val="009563C3"/>
    <w:rsid w:val="0095667E"/>
    <w:rsid w:val="0095711F"/>
    <w:rsid w:val="00957855"/>
    <w:rsid w:val="00957913"/>
    <w:rsid w:val="009604DB"/>
    <w:rsid w:val="00960C01"/>
    <w:rsid w:val="009614A0"/>
    <w:rsid w:val="00961A2A"/>
    <w:rsid w:val="00962092"/>
    <w:rsid w:val="00962414"/>
    <w:rsid w:val="009624F9"/>
    <w:rsid w:val="009632F7"/>
    <w:rsid w:val="00963671"/>
    <w:rsid w:val="0096467B"/>
    <w:rsid w:val="00965277"/>
    <w:rsid w:val="009661F1"/>
    <w:rsid w:val="00966210"/>
    <w:rsid w:val="009662EB"/>
    <w:rsid w:val="00966769"/>
    <w:rsid w:val="00966FED"/>
    <w:rsid w:val="009672B9"/>
    <w:rsid w:val="00967A7B"/>
    <w:rsid w:val="0097124F"/>
    <w:rsid w:val="00971D01"/>
    <w:rsid w:val="009728A1"/>
    <w:rsid w:val="00972C03"/>
    <w:rsid w:val="00972FD8"/>
    <w:rsid w:val="009731BB"/>
    <w:rsid w:val="009742D8"/>
    <w:rsid w:val="009747FB"/>
    <w:rsid w:val="00975528"/>
    <w:rsid w:val="0097602E"/>
    <w:rsid w:val="00976372"/>
    <w:rsid w:val="0097673F"/>
    <w:rsid w:val="009769D7"/>
    <w:rsid w:val="00977807"/>
    <w:rsid w:val="0098079D"/>
    <w:rsid w:val="0098121F"/>
    <w:rsid w:val="009817F8"/>
    <w:rsid w:val="009823BE"/>
    <w:rsid w:val="009823FA"/>
    <w:rsid w:val="0098308E"/>
    <w:rsid w:val="00983944"/>
    <w:rsid w:val="00984640"/>
    <w:rsid w:val="00984662"/>
    <w:rsid w:val="009848DE"/>
    <w:rsid w:val="00984BDC"/>
    <w:rsid w:val="00984E8D"/>
    <w:rsid w:val="0098539B"/>
    <w:rsid w:val="00985588"/>
    <w:rsid w:val="00986887"/>
    <w:rsid w:val="009870BD"/>
    <w:rsid w:val="00987781"/>
    <w:rsid w:val="00987DED"/>
    <w:rsid w:val="0099040E"/>
    <w:rsid w:val="00990EDE"/>
    <w:rsid w:val="009910AE"/>
    <w:rsid w:val="00991658"/>
    <w:rsid w:val="00991933"/>
    <w:rsid w:val="00991CBE"/>
    <w:rsid w:val="00992936"/>
    <w:rsid w:val="00992B10"/>
    <w:rsid w:val="00992D10"/>
    <w:rsid w:val="0099335B"/>
    <w:rsid w:val="009938B7"/>
    <w:rsid w:val="00993915"/>
    <w:rsid w:val="0099590D"/>
    <w:rsid w:val="00995E48"/>
    <w:rsid w:val="00996087"/>
    <w:rsid w:val="009A0C23"/>
    <w:rsid w:val="009A0FE7"/>
    <w:rsid w:val="009A258A"/>
    <w:rsid w:val="009A27D3"/>
    <w:rsid w:val="009A2995"/>
    <w:rsid w:val="009A302A"/>
    <w:rsid w:val="009A3E6B"/>
    <w:rsid w:val="009A46FA"/>
    <w:rsid w:val="009A4E62"/>
    <w:rsid w:val="009A6A9D"/>
    <w:rsid w:val="009A6AB7"/>
    <w:rsid w:val="009A6B40"/>
    <w:rsid w:val="009A78FC"/>
    <w:rsid w:val="009B05BD"/>
    <w:rsid w:val="009B06A1"/>
    <w:rsid w:val="009B0D09"/>
    <w:rsid w:val="009B0D6B"/>
    <w:rsid w:val="009B11B5"/>
    <w:rsid w:val="009B1864"/>
    <w:rsid w:val="009B191F"/>
    <w:rsid w:val="009B272F"/>
    <w:rsid w:val="009B278F"/>
    <w:rsid w:val="009B46CB"/>
    <w:rsid w:val="009B4972"/>
    <w:rsid w:val="009B52B6"/>
    <w:rsid w:val="009B5584"/>
    <w:rsid w:val="009B5A44"/>
    <w:rsid w:val="009B5E7C"/>
    <w:rsid w:val="009B6064"/>
    <w:rsid w:val="009B6659"/>
    <w:rsid w:val="009B6AAA"/>
    <w:rsid w:val="009B7126"/>
    <w:rsid w:val="009B759E"/>
    <w:rsid w:val="009C0626"/>
    <w:rsid w:val="009C08DC"/>
    <w:rsid w:val="009C0A1E"/>
    <w:rsid w:val="009C0BF8"/>
    <w:rsid w:val="009C1150"/>
    <w:rsid w:val="009C1359"/>
    <w:rsid w:val="009C2023"/>
    <w:rsid w:val="009C212E"/>
    <w:rsid w:val="009C3054"/>
    <w:rsid w:val="009C312B"/>
    <w:rsid w:val="009C314A"/>
    <w:rsid w:val="009C324E"/>
    <w:rsid w:val="009C32C8"/>
    <w:rsid w:val="009C39A7"/>
    <w:rsid w:val="009C3ABC"/>
    <w:rsid w:val="009C3EFF"/>
    <w:rsid w:val="009C41B8"/>
    <w:rsid w:val="009C47A3"/>
    <w:rsid w:val="009C4D4F"/>
    <w:rsid w:val="009C4E17"/>
    <w:rsid w:val="009C501D"/>
    <w:rsid w:val="009C53BD"/>
    <w:rsid w:val="009C5558"/>
    <w:rsid w:val="009C5956"/>
    <w:rsid w:val="009C5F41"/>
    <w:rsid w:val="009C6784"/>
    <w:rsid w:val="009C6C8B"/>
    <w:rsid w:val="009C6D6C"/>
    <w:rsid w:val="009C6FC8"/>
    <w:rsid w:val="009C71D7"/>
    <w:rsid w:val="009C7388"/>
    <w:rsid w:val="009C7436"/>
    <w:rsid w:val="009C7683"/>
    <w:rsid w:val="009D0594"/>
    <w:rsid w:val="009D0BA1"/>
    <w:rsid w:val="009D0BA4"/>
    <w:rsid w:val="009D0D94"/>
    <w:rsid w:val="009D0EF4"/>
    <w:rsid w:val="009D1204"/>
    <w:rsid w:val="009D1782"/>
    <w:rsid w:val="009D181B"/>
    <w:rsid w:val="009D250F"/>
    <w:rsid w:val="009D29E9"/>
    <w:rsid w:val="009D2A0A"/>
    <w:rsid w:val="009D37E5"/>
    <w:rsid w:val="009D4A43"/>
    <w:rsid w:val="009D5638"/>
    <w:rsid w:val="009D5683"/>
    <w:rsid w:val="009D65CD"/>
    <w:rsid w:val="009D6BF5"/>
    <w:rsid w:val="009D7060"/>
    <w:rsid w:val="009D7E0B"/>
    <w:rsid w:val="009D7E34"/>
    <w:rsid w:val="009E2ACE"/>
    <w:rsid w:val="009E2CC9"/>
    <w:rsid w:val="009E3C2C"/>
    <w:rsid w:val="009E477B"/>
    <w:rsid w:val="009E50AE"/>
    <w:rsid w:val="009E5460"/>
    <w:rsid w:val="009E55EF"/>
    <w:rsid w:val="009E6D49"/>
    <w:rsid w:val="009E70ED"/>
    <w:rsid w:val="009E736F"/>
    <w:rsid w:val="009E7435"/>
    <w:rsid w:val="009E7A28"/>
    <w:rsid w:val="009E7F77"/>
    <w:rsid w:val="009F047C"/>
    <w:rsid w:val="009F04B4"/>
    <w:rsid w:val="009F17CE"/>
    <w:rsid w:val="009F1DD8"/>
    <w:rsid w:val="009F2073"/>
    <w:rsid w:val="009F34F9"/>
    <w:rsid w:val="009F359C"/>
    <w:rsid w:val="009F37CB"/>
    <w:rsid w:val="009F3A8B"/>
    <w:rsid w:val="009F3C9C"/>
    <w:rsid w:val="009F433A"/>
    <w:rsid w:val="009F5AF4"/>
    <w:rsid w:val="009F6779"/>
    <w:rsid w:val="009F68E5"/>
    <w:rsid w:val="009F73B5"/>
    <w:rsid w:val="009F755F"/>
    <w:rsid w:val="009F7F34"/>
    <w:rsid w:val="00A0143C"/>
    <w:rsid w:val="00A01D4A"/>
    <w:rsid w:val="00A034F2"/>
    <w:rsid w:val="00A036C9"/>
    <w:rsid w:val="00A03A57"/>
    <w:rsid w:val="00A03FC6"/>
    <w:rsid w:val="00A0523E"/>
    <w:rsid w:val="00A05C16"/>
    <w:rsid w:val="00A05E8D"/>
    <w:rsid w:val="00A0638A"/>
    <w:rsid w:val="00A063C8"/>
    <w:rsid w:val="00A0687D"/>
    <w:rsid w:val="00A0739D"/>
    <w:rsid w:val="00A07C35"/>
    <w:rsid w:val="00A07FC7"/>
    <w:rsid w:val="00A10D50"/>
    <w:rsid w:val="00A112A6"/>
    <w:rsid w:val="00A13B43"/>
    <w:rsid w:val="00A14658"/>
    <w:rsid w:val="00A14F92"/>
    <w:rsid w:val="00A15042"/>
    <w:rsid w:val="00A1560B"/>
    <w:rsid w:val="00A158E3"/>
    <w:rsid w:val="00A16051"/>
    <w:rsid w:val="00A163C1"/>
    <w:rsid w:val="00A170BC"/>
    <w:rsid w:val="00A1721D"/>
    <w:rsid w:val="00A1755C"/>
    <w:rsid w:val="00A17EC6"/>
    <w:rsid w:val="00A20404"/>
    <w:rsid w:val="00A20545"/>
    <w:rsid w:val="00A2057B"/>
    <w:rsid w:val="00A208A6"/>
    <w:rsid w:val="00A22108"/>
    <w:rsid w:val="00A23928"/>
    <w:rsid w:val="00A24001"/>
    <w:rsid w:val="00A2409E"/>
    <w:rsid w:val="00A24133"/>
    <w:rsid w:val="00A24D5E"/>
    <w:rsid w:val="00A2521B"/>
    <w:rsid w:val="00A25B1F"/>
    <w:rsid w:val="00A25E8C"/>
    <w:rsid w:val="00A26613"/>
    <w:rsid w:val="00A26F90"/>
    <w:rsid w:val="00A26FD4"/>
    <w:rsid w:val="00A270EB"/>
    <w:rsid w:val="00A2793E"/>
    <w:rsid w:val="00A27BBE"/>
    <w:rsid w:val="00A27D24"/>
    <w:rsid w:val="00A3085A"/>
    <w:rsid w:val="00A309DE"/>
    <w:rsid w:val="00A30DF4"/>
    <w:rsid w:val="00A31623"/>
    <w:rsid w:val="00A31868"/>
    <w:rsid w:val="00A32192"/>
    <w:rsid w:val="00A328D7"/>
    <w:rsid w:val="00A32B0C"/>
    <w:rsid w:val="00A32E3E"/>
    <w:rsid w:val="00A333B8"/>
    <w:rsid w:val="00A33772"/>
    <w:rsid w:val="00A34120"/>
    <w:rsid w:val="00A360F8"/>
    <w:rsid w:val="00A36229"/>
    <w:rsid w:val="00A3757C"/>
    <w:rsid w:val="00A3785F"/>
    <w:rsid w:val="00A40011"/>
    <w:rsid w:val="00A40374"/>
    <w:rsid w:val="00A4047D"/>
    <w:rsid w:val="00A40AF9"/>
    <w:rsid w:val="00A41182"/>
    <w:rsid w:val="00A41963"/>
    <w:rsid w:val="00A4266E"/>
    <w:rsid w:val="00A42ED0"/>
    <w:rsid w:val="00A42EF2"/>
    <w:rsid w:val="00A433BE"/>
    <w:rsid w:val="00A4355D"/>
    <w:rsid w:val="00A4370B"/>
    <w:rsid w:val="00A45170"/>
    <w:rsid w:val="00A457CB"/>
    <w:rsid w:val="00A45F3D"/>
    <w:rsid w:val="00A46BC3"/>
    <w:rsid w:val="00A470E4"/>
    <w:rsid w:val="00A472EF"/>
    <w:rsid w:val="00A47591"/>
    <w:rsid w:val="00A477EE"/>
    <w:rsid w:val="00A478FB"/>
    <w:rsid w:val="00A47FA5"/>
    <w:rsid w:val="00A502B7"/>
    <w:rsid w:val="00A5093F"/>
    <w:rsid w:val="00A50ABF"/>
    <w:rsid w:val="00A515F6"/>
    <w:rsid w:val="00A5161E"/>
    <w:rsid w:val="00A51F92"/>
    <w:rsid w:val="00A528E1"/>
    <w:rsid w:val="00A52BD4"/>
    <w:rsid w:val="00A52D7D"/>
    <w:rsid w:val="00A531ED"/>
    <w:rsid w:val="00A53B3B"/>
    <w:rsid w:val="00A53F89"/>
    <w:rsid w:val="00A543A4"/>
    <w:rsid w:val="00A55622"/>
    <w:rsid w:val="00A55C80"/>
    <w:rsid w:val="00A5624B"/>
    <w:rsid w:val="00A5669E"/>
    <w:rsid w:val="00A56A0F"/>
    <w:rsid w:val="00A57B8E"/>
    <w:rsid w:val="00A604C7"/>
    <w:rsid w:val="00A60B4E"/>
    <w:rsid w:val="00A61623"/>
    <w:rsid w:val="00A625D9"/>
    <w:rsid w:val="00A637AC"/>
    <w:rsid w:val="00A63E2E"/>
    <w:rsid w:val="00A63FBF"/>
    <w:rsid w:val="00A64685"/>
    <w:rsid w:val="00A64871"/>
    <w:rsid w:val="00A6553B"/>
    <w:rsid w:val="00A66323"/>
    <w:rsid w:val="00A67167"/>
    <w:rsid w:val="00A704EA"/>
    <w:rsid w:val="00A70B6A"/>
    <w:rsid w:val="00A71268"/>
    <w:rsid w:val="00A71762"/>
    <w:rsid w:val="00A71B51"/>
    <w:rsid w:val="00A73332"/>
    <w:rsid w:val="00A73432"/>
    <w:rsid w:val="00A7345D"/>
    <w:rsid w:val="00A734D5"/>
    <w:rsid w:val="00A73635"/>
    <w:rsid w:val="00A74880"/>
    <w:rsid w:val="00A765D0"/>
    <w:rsid w:val="00A76685"/>
    <w:rsid w:val="00A766B8"/>
    <w:rsid w:val="00A76C7E"/>
    <w:rsid w:val="00A80375"/>
    <w:rsid w:val="00A8160F"/>
    <w:rsid w:val="00A81B03"/>
    <w:rsid w:val="00A82C79"/>
    <w:rsid w:val="00A8343D"/>
    <w:rsid w:val="00A83E4C"/>
    <w:rsid w:val="00A849E2"/>
    <w:rsid w:val="00A849F4"/>
    <w:rsid w:val="00A855DD"/>
    <w:rsid w:val="00A85F8D"/>
    <w:rsid w:val="00A860BF"/>
    <w:rsid w:val="00A86D99"/>
    <w:rsid w:val="00A90D2A"/>
    <w:rsid w:val="00A910DB"/>
    <w:rsid w:val="00A9196F"/>
    <w:rsid w:val="00A9274F"/>
    <w:rsid w:val="00A9285A"/>
    <w:rsid w:val="00A92D0F"/>
    <w:rsid w:val="00A93BAF"/>
    <w:rsid w:val="00A94651"/>
    <w:rsid w:val="00A94965"/>
    <w:rsid w:val="00A95A8F"/>
    <w:rsid w:val="00A95B5E"/>
    <w:rsid w:val="00A96B0A"/>
    <w:rsid w:val="00A97F06"/>
    <w:rsid w:val="00AA12B1"/>
    <w:rsid w:val="00AA1C66"/>
    <w:rsid w:val="00AA1D59"/>
    <w:rsid w:val="00AA1EC9"/>
    <w:rsid w:val="00AA2078"/>
    <w:rsid w:val="00AA2CF1"/>
    <w:rsid w:val="00AA2EE2"/>
    <w:rsid w:val="00AA2FE1"/>
    <w:rsid w:val="00AA309C"/>
    <w:rsid w:val="00AA30A0"/>
    <w:rsid w:val="00AA39FC"/>
    <w:rsid w:val="00AA4D7A"/>
    <w:rsid w:val="00AA4F50"/>
    <w:rsid w:val="00AA4F8D"/>
    <w:rsid w:val="00AA5820"/>
    <w:rsid w:val="00AA5A96"/>
    <w:rsid w:val="00AA5C55"/>
    <w:rsid w:val="00AA6457"/>
    <w:rsid w:val="00AA65E9"/>
    <w:rsid w:val="00AA6959"/>
    <w:rsid w:val="00AA6D54"/>
    <w:rsid w:val="00AB0589"/>
    <w:rsid w:val="00AB0651"/>
    <w:rsid w:val="00AB0869"/>
    <w:rsid w:val="00AB0FE4"/>
    <w:rsid w:val="00AB2228"/>
    <w:rsid w:val="00AB2390"/>
    <w:rsid w:val="00AB3020"/>
    <w:rsid w:val="00AB3096"/>
    <w:rsid w:val="00AB37D1"/>
    <w:rsid w:val="00AB4754"/>
    <w:rsid w:val="00AB487F"/>
    <w:rsid w:val="00AB5036"/>
    <w:rsid w:val="00AB55D9"/>
    <w:rsid w:val="00AB6903"/>
    <w:rsid w:val="00AB6F88"/>
    <w:rsid w:val="00AB706C"/>
    <w:rsid w:val="00AB785A"/>
    <w:rsid w:val="00AC07D9"/>
    <w:rsid w:val="00AC07EB"/>
    <w:rsid w:val="00AC114D"/>
    <w:rsid w:val="00AC15E2"/>
    <w:rsid w:val="00AC16A4"/>
    <w:rsid w:val="00AC1788"/>
    <w:rsid w:val="00AC1A68"/>
    <w:rsid w:val="00AC376F"/>
    <w:rsid w:val="00AC3A33"/>
    <w:rsid w:val="00AC3D43"/>
    <w:rsid w:val="00AC471F"/>
    <w:rsid w:val="00AC4B10"/>
    <w:rsid w:val="00AC4F93"/>
    <w:rsid w:val="00AC52CC"/>
    <w:rsid w:val="00AC560F"/>
    <w:rsid w:val="00AC5CB8"/>
    <w:rsid w:val="00AC5D78"/>
    <w:rsid w:val="00AC5E6A"/>
    <w:rsid w:val="00AC5EA9"/>
    <w:rsid w:val="00AC61B1"/>
    <w:rsid w:val="00AC6525"/>
    <w:rsid w:val="00AC6992"/>
    <w:rsid w:val="00AC6ECD"/>
    <w:rsid w:val="00AC7051"/>
    <w:rsid w:val="00AC7640"/>
    <w:rsid w:val="00AC7BDD"/>
    <w:rsid w:val="00AC7DEE"/>
    <w:rsid w:val="00AC7EF9"/>
    <w:rsid w:val="00AD0E52"/>
    <w:rsid w:val="00AD16F2"/>
    <w:rsid w:val="00AD1748"/>
    <w:rsid w:val="00AD1CDB"/>
    <w:rsid w:val="00AD2981"/>
    <w:rsid w:val="00AD34D7"/>
    <w:rsid w:val="00AD3B6F"/>
    <w:rsid w:val="00AD3C4A"/>
    <w:rsid w:val="00AD4569"/>
    <w:rsid w:val="00AD45C5"/>
    <w:rsid w:val="00AD4D82"/>
    <w:rsid w:val="00AD4F08"/>
    <w:rsid w:val="00AD54FB"/>
    <w:rsid w:val="00AD5744"/>
    <w:rsid w:val="00AD588C"/>
    <w:rsid w:val="00AD596F"/>
    <w:rsid w:val="00AD5A2C"/>
    <w:rsid w:val="00AD6667"/>
    <w:rsid w:val="00AD7424"/>
    <w:rsid w:val="00AD7445"/>
    <w:rsid w:val="00AD757C"/>
    <w:rsid w:val="00AE0D42"/>
    <w:rsid w:val="00AE11B7"/>
    <w:rsid w:val="00AE1783"/>
    <w:rsid w:val="00AE1A73"/>
    <w:rsid w:val="00AE24E9"/>
    <w:rsid w:val="00AE27FB"/>
    <w:rsid w:val="00AE2DEB"/>
    <w:rsid w:val="00AE31E2"/>
    <w:rsid w:val="00AE3379"/>
    <w:rsid w:val="00AE3F66"/>
    <w:rsid w:val="00AE50A5"/>
    <w:rsid w:val="00AE51BD"/>
    <w:rsid w:val="00AE525D"/>
    <w:rsid w:val="00AE5385"/>
    <w:rsid w:val="00AE78BE"/>
    <w:rsid w:val="00AE7CB6"/>
    <w:rsid w:val="00AE7FA0"/>
    <w:rsid w:val="00AF0C76"/>
    <w:rsid w:val="00AF0FAD"/>
    <w:rsid w:val="00AF1188"/>
    <w:rsid w:val="00AF139D"/>
    <w:rsid w:val="00AF1DCA"/>
    <w:rsid w:val="00AF24E6"/>
    <w:rsid w:val="00AF2A7F"/>
    <w:rsid w:val="00AF2BCA"/>
    <w:rsid w:val="00AF3F9D"/>
    <w:rsid w:val="00AF53A5"/>
    <w:rsid w:val="00AF60D4"/>
    <w:rsid w:val="00AF6795"/>
    <w:rsid w:val="00AF7B7D"/>
    <w:rsid w:val="00B004A3"/>
    <w:rsid w:val="00B00535"/>
    <w:rsid w:val="00B006D2"/>
    <w:rsid w:val="00B00B46"/>
    <w:rsid w:val="00B01450"/>
    <w:rsid w:val="00B01D56"/>
    <w:rsid w:val="00B02382"/>
    <w:rsid w:val="00B0439C"/>
    <w:rsid w:val="00B0470D"/>
    <w:rsid w:val="00B06C98"/>
    <w:rsid w:val="00B06DEB"/>
    <w:rsid w:val="00B071B9"/>
    <w:rsid w:val="00B071D2"/>
    <w:rsid w:val="00B07A94"/>
    <w:rsid w:val="00B102EF"/>
    <w:rsid w:val="00B10738"/>
    <w:rsid w:val="00B109E6"/>
    <w:rsid w:val="00B10A24"/>
    <w:rsid w:val="00B10B59"/>
    <w:rsid w:val="00B1144C"/>
    <w:rsid w:val="00B116CD"/>
    <w:rsid w:val="00B11B32"/>
    <w:rsid w:val="00B11E50"/>
    <w:rsid w:val="00B11F76"/>
    <w:rsid w:val="00B1296F"/>
    <w:rsid w:val="00B12A9D"/>
    <w:rsid w:val="00B12C50"/>
    <w:rsid w:val="00B134C2"/>
    <w:rsid w:val="00B139F4"/>
    <w:rsid w:val="00B13BCE"/>
    <w:rsid w:val="00B14035"/>
    <w:rsid w:val="00B14641"/>
    <w:rsid w:val="00B147EF"/>
    <w:rsid w:val="00B148EF"/>
    <w:rsid w:val="00B16163"/>
    <w:rsid w:val="00B1629C"/>
    <w:rsid w:val="00B162BD"/>
    <w:rsid w:val="00B1699D"/>
    <w:rsid w:val="00B17194"/>
    <w:rsid w:val="00B172D6"/>
    <w:rsid w:val="00B175A3"/>
    <w:rsid w:val="00B17A22"/>
    <w:rsid w:val="00B17DC6"/>
    <w:rsid w:val="00B203D5"/>
    <w:rsid w:val="00B204DC"/>
    <w:rsid w:val="00B20E2D"/>
    <w:rsid w:val="00B215E6"/>
    <w:rsid w:val="00B21FF5"/>
    <w:rsid w:val="00B226D2"/>
    <w:rsid w:val="00B22C2D"/>
    <w:rsid w:val="00B23357"/>
    <w:rsid w:val="00B23CBB"/>
    <w:rsid w:val="00B23CDB"/>
    <w:rsid w:val="00B23DBD"/>
    <w:rsid w:val="00B24412"/>
    <w:rsid w:val="00B24C7D"/>
    <w:rsid w:val="00B25945"/>
    <w:rsid w:val="00B25DF0"/>
    <w:rsid w:val="00B2656D"/>
    <w:rsid w:val="00B27521"/>
    <w:rsid w:val="00B30506"/>
    <w:rsid w:val="00B30B4B"/>
    <w:rsid w:val="00B3107F"/>
    <w:rsid w:val="00B31608"/>
    <w:rsid w:val="00B319AA"/>
    <w:rsid w:val="00B321E9"/>
    <w:rsid w:val="00B32B81"/>
    <w:rsid w:val="00B32C19"/>
    <w:rsid w:val="00B33782"/>
    <w:rsid w:val="00B342CC"/>
    <w:rsid w:val="00B351DC"/>
    <w:rsid w:val="00B35793"/>
    <w:rsid w:val="00B35B13"/>
    <w:rsid w:val="00B367DC"/>
    <w:rsid w:val="00B3686E"/>
    <w:rsid w:val="00B36B21"/>
    <w:rsid w:val="00B36B36"/>
    <w:rsid w:val="00B37785"/>
    <w:rsid w:val="00B37D58"/>
    <w:rsid w:val="00B40170"/>
    <w:rsid w:val="00B408C2"/>
    <w:rsid w:val="00B40D80"/>
    <w:rsid w:val="00B41389"/>
    <w:rsid w:val="00B4186D"/>
    <w:rsid w:val="00B41B69"/>
    <w:rsid w:val="00B41E48"/>
    <w:rsid w:val="00B43105"/>
    <w:rsid w:val="00B432C9"/>
    <w:rsid w:val="00B43975"/>
    <w:rsid w:val="00B43A00"/>
    <w:rsid w:val="00B43FF5"/>
    <w:rsid w:val="00B444AA"/>
    <w:rsid w:val="00B448F7"/>
    <w:rsid w:val="00B44AE1"/>
    <w:rsid w:val="00B45E8A"/>
    <w:rsid w:val="00B46261"/>
    <w:rsid w:val="00B46F07"/>
    <w:rsid w:val="00B470A3"/>
    <w:rsid w:val="00B479AE"/>
    <w:rsid w:val="00B5005F"/>
    <w:rsid w:val="00B5010C"/>
    <w:rsid w:val="00B5091F"/>
    <w:rsid w:val="00B5147D"/>
    <w:rsid w:val="00B519B8"/>
    <w:rsid w:val="00B51DD3"/>
    <w:rsid w:val="00B529F0"/>
    <w:rsid w:val="00B52A25"/>
    <w:rsid w:val="00B52D95"/>
    <w:rsid w:val="00B52F5D"/>
    <w:rsid w:val="00B53DF6"/>
    <w:rsid w:val="00B5489B"/>
    <w:rsid w:val="00B54A91"/>
    <w:rsid w:val="00B54FBA"/>
    <w:rsid w:val="00B550C6"/>
    <w:rsid w:val="00B55195"/>
    <w:rsid w:val="00B55D58"/>
    <w:rsid w:val="00B56C7C"/>
    <w:rsid w:val="00B574DF"/>
    <w:rsid w:val="00B57A33"/>
    <w:rsid w:val="00B60516"/>
    <w:rsid w:val="00B605DB"/>
    <w:rsid w:val="00B60A4E"/>
    <w:rsid w:val="00B60BCD"/>
    <w:rsid w:val="00B6126F"/>
    <w:rsid w:val="00B619F0"/>
    <w:rsid w:val="00B61B9D"/>
    <w:rsid w:val="00B62042"/>
    <w:rsid w:val="00B6210D"/>
    <w:rsid w:val="00B627F2"/>
    <w:rsid w:val="00B62C96"/>
    <w:rsid w:val="00B63407"/>
    <w:rsid w:val="00B6355E"/>
    <w:rsid w:val="00B63CE0"/>
    <w:rsid w:val="00B63F5C"/>
    <w:rsid w:val="00B64525"/>
    <w:rsid w:val="00B64ED2"/>
    <w:rsid w:val="00B65371"/>
    <w:rsid w:val="00B654AD"/>
    <w:rsid w:val="00B65A1A"/>
    <w:rsid w:val="00B65E18"/>
    <w:rsid w:val="00B66E60"/>
    <w:rsid w:val="00B66FAC"/>
    <w:rsid w:val="00B67275"/>
    <w:rsid w:val="00B67B3D"/>
    <w:rsid w:val="00B70223"/>
    <w:rsid w:val="00B70676"/>
    <w:rsid w:val="00B706A9"/>
    <w:rsid w:val="00B70E31"/>
    <w:rsid w:val="00B710AE"/>
    <w:rsid w:val="00B7261A"/>
    <w:rsid w:val="00B72F17"/>
    <w:rsid w:val="00B73B11"/>
    <w:rsid w:val="00B74C1C"/>
    <w:rsid w:val="00B75158"/>
    <w:rsid w:val="00B7527B"/>
    <w:rsid w:val="00B753C4"/>
    <w:rsid w:val="00B773B8"/>
    <w:rsid w:val="00B80B38"/>
    <w:rsid w:val="00B810AF"/>
    <w:rsid w:val="00B813D6"/>
    <w:rsid w:val="00B819D4"/>
    <w:rsid w:val="00B82981"/>
    <w:rsid w:val="00B8337A"/>
    <w:rsid w:val="00B834E6"/>
    <w:rsid w:val="00B83FA0"/>
    <w:rsid w:val="00B84235"/>
    <w:rsid w:val="00B8433B"/>
    <w:rsid w:val="00B843E1"/>
    <w:rsid w:val="00B85009"/>
    <w:rsid w:val="00B85471"/>
    <w:rsid w:val="00B865BD"/>
    <w:rsid w:val="00B86F55"/>
    <w:rsid w:val="00B87ABB"/>
    <w:rsid w:val="00B87B2D"/>
    <w:rsid w:val="00B87FBD"/>
    <w:rsid w:val="00B904DB"/>
    <w:rsid w:val="00B9098A"/>
    <w:rsid w:val="00B90C01"/>
    <w:rsid w:val="00B910AF"/>
    <w:rsid w:val="00B912C7"/>
    <w:rsid w:val="00B91D6D"/>
    <w:rsid w:val="00B9287A"/>
    <w:rsid w:val="00B92AC3"/>
    <w:rsid w:val="00B9361A"/>
    <w:rsid w:val="00B9374F"/>
    <w:rsid w:val="00B943EB"/>
    <w:rsid w:val="00B9510B"/>
    <w:rsid w:val="00B951B2"/>
    <w:rsid w:val="00B9520B"/>
    <w:rsid w:val="00B95292"/>
    <w:rsid w:val="00B955E8"/>
    <w:rsid w:val="00B96579"/>
    <w:rsid w:val="00B965BD"/>
    <w:rsid w:val="00B96932"/>
    <w:rsid w:val="00B9693D"/>
    <w:rsid w:val="00B97262"/>
    <w:rsid w:val="00BA0714"/>
    <w:rsid w:val="00BA1063"/>
    <w:rsid w:val="00BA136A"/>
    <w:rsid w:val="00BA1E97"/>
    <w:rsid w:val="00BA2FB9"/>
    <w:rsid w:val="00BA33DE"/>
    <w:rsid w:val="00BA3A00"/>
    <w:rsid w:val="00BA3B3B"/>
    <w:rsid w:val="00BA3DD1"/>
    <w:rsid w:val="00BA407B"/>
    <w:rsid w:val="00BA43CB"/>
    <w:rsid w:val="00BA69BF"/>
    <w:rsid w:val="00BA6BE0"/>
    <w:rsid w:val="00BA6DB8"/>
    <w:rsid w:val="00BA7078"/>
    <w:rsid w:val="00BA75FF"/>
    <w:rsid w:val="00BA767E"/>
    <w:rsid w:val="00BA76F7"/>
    <w:rsid w:val="00BB038D"/>
    <w:rsid w:val="00BB13AE"/>
    <w:rsid w:val="00BB1D4C"/>
    <w:rsid w:val="00BB1E91"/>
    <w:rsid w:val="00BB2025"/>
    <w:rsid w:val="00BB2DF0"/>
    <w:rsid w:val="00BB40DE"/>
    <w:rsid w:val="00BB47B5"/>
    <w:rsid w:val="00BB4886"/>
    <w:rsid w:val="00BB4BE7"/>
    <w:rsid w:val="00BB4C34"/>
    <w:rsid w:val="00BB4C44"/>
    <w:rsid w:val="00BB4F31"/>
    <w:rsid w:val="00BB5636"/>
    <w:rsid w:val="00BB56C0"/>
    <w:rsid w:val="00BB58DF"/>
    <w:rsid w:val="00BB65EF"/>
    <w:rsid w:val="00BB682C"/>
    <w:rsid w:val="00BB69F6"/>
    <w:rsid w:val="00BB7145"/>
    <w:rsid w:val="00BC00EF"/>
    <w:rsid w:val="00BC07C1"/>
    <w:rsid w:val="00BC0A20"/>
    <w:rsid w:val="00BC1575"/>
    <w:rsid w:val="00BC1FDF"/>
    <w:rsid w:val="00BC2BAC"/>
    <w:rsid w:val="00BC3078"/>
    <w:rsid w:val="00BC3C3A"/>
    <w:rsid w:val="00BC3FDE"/>
    <w:rsid w:val="00BC4049"/>
    <w:rsid w:val="00BC40AE"/>
    <w:rsid w:val="00BC42C8"/>
    <w:rsid w:val="00BC4A0F"/>
    <w:rsid w:val="00BC4A6F"/>
    <w:rsid w:val="00BC5538"/>
    <w:rsid w:val="00BC5DBA"/>
    <w:rsid w:val="00BC69F9"/>
    <w:rsid w:val="00BC7826"/>
    <w:rsid w:val="00BD165F"/>
    <w:rsid w:val="00BD183F"/>
    <w:rsid w:val="00BD2065"/>
    <w:rsid w:val="00BD2147"/>
    <w:rsid w:val="00BD2219"/>
    <w:rsid w:val="00BD243C"/>
    <w:rsid w:val="00BD2FCF"/>
    <w:rsid w:val="00BD3A83"/>
    <w:rsid w:val="00BD3ED2"/>
    <w:rsid w:val="00BD3F91"/>
    <w:rsid w:val="00BD3FFF"/>
    <w:rsid w:val="00BD48AE"/>
    <w:rsid w:val="00BD498D"/>
    <w:rsid w:val="00BD4DDC"/>
    <w:rsid w:val="00BD5B06"/>
    <w:rsid w:val="00BD5C99"/>
    <w:rsid w:val="00BD5FDB"/>
    <w:rsid w:val="00BD65C7"/>
    <w:rsid w:val="00BD72EC"/>
    <w:rsid w:val="00BD7648"/>
    <w:rsid w:val="00BD78DE"/>
    <w:rsid w:val="00BE01F1"/>
    <w:rsid w:val="00BE090F"/>
    <w:rsid w:val="00BE10D7"/>
    <w:rsid w:val="00BE132A"/>
    <w:rsid w:val="00BE13AF"/>
    <w:rsid w:val="00BE14EE"/>
    <w:rsid w:val="00BE2646"/>
    <w:rsid w:val="00BE2927"/>
    <w:rsid w:val="00BE2E2A"/>
    <w:rsid w:val="00BE2EDE"/>
    <w:rsid w:val="00BE358E"/>
    <w:rsid w:val="00BE35E5"/>
    <w:rsid w:val="00BE3D05"/>
    <w:rsid w:val="00BE535D"/>
    <w:rsid w:val="00BE5985"/>
    <w:rsid w:val="00BE666D"/>
    <w:rsid w:val="00BE7546"/>
    <w:rsid w:val="00BE7CC4"/>
    <w:rsid w:val="00BE7FCB"/>
    <w:rsid w:val="00BF1B0F"/>
    <w:rsid w:val="00BF2392"/>
    <w:rsid w:val="00BF2416"/>
    <w:rsid w:val="00BF2B78"/>
    <w:rsid w:val="00BF2F1E"/>
    <w:rsid w:val="00BF3776"/>
    <w:rsid w:val="00BF3784"/>
    <w:rsid w:val="00BF3E6B"/>
    <w:rsid w:val="00BF4109"/>
    <w:rsid w:val="00BF42E8"/>
    <w:rsid w:val="00BF4849"/>
    <w:rsid w:val="00BF4FC7"/>
    <w:rsid w:val="00BF54AF"/>
    <w:rsid w:val="00BF591E"/>
    <w:rsid w:val="00BF613D"/>
    <w:rsid w:val="00BF6C06"/>
    <w:rsid w:val="00BF7EBE"/>
    <w:rsid w:val="00C00A87"/>
    <w:rsid w:val="00C018C9"/>
    <w:rsid w:val="00C01AC8"/>
    <w:rsid w:val="00C01EC6"/>
    <w:rsid w:val="00C01F69"/>
    <w:rsid w:val="00C02144"/>
    <w:rsid w:val="00C02648"/>
    <w:rsid w:val="00C02BEA"/>
    <w:rsid w:val="00C02C9E"/>
    <w:rsid w:val="00C046E4"/>
    <w:rsid w:val="00C055F5"/>
    <w:rsid w:val="00C05B6B"/>
    <w:rsid w:val="00C06486"/>
    <w:rsid w:val="00C06722"/>
    <w:rsid w:val="00C067A5"/>
    <w:rsid w:val="00C068F4"/>
    <w:rsid w:val="00C07230"/>
    <w:rsid w:val="00C073D2"/>
    <w:rsid w:val="00C07485"/>
    <w:rsid w:val="00C07579"/>
    <w:rsid w:val="00C1096E"/>
    <w:rsid w:val="00C10CA9"/>
    <w:rsid w:val="00C10DBD"/>
    <w:rsid w:val="00C11752"/>
    <w:rsid w:val="00C1186F"/>
    <w:rsid w:val="00C11958"/>
    <w:rsid w:val="00C124D6"/>
    <w:rsid w:val="00C12A0E"/>
    <w:rsid w:val="00C13624"/>
    <w:rsid w:val="00C13715"/>
    <w:rsid w:val="00C139E9"/>
    <w:rsid w:val="00C13E9B"/>
    <w:rsid w:val="00C14977"/>
    <w:rsid w:val="00C14DAD"/>
    <w:rsid w:val="00C151B6"/>
    <w:rsid w:val="00C1579C"/>
    <w:rsid w:val="00C15B62"/>
    <w:rsid w:val="00C16D2D"/>
    <w:rsid w:val="00C17332"/>
    <w:rsid w:val="00C177AD"/>
    <w:rsid w:val="00C17800"/>
    <w:rsid w:val="00C20473"/>
    <w:rsid w:val="00C206EC"/>
    <w:rsid w:val="00C21D02"/>
    <w:rsid w:val="00C22BA0"/>
    <w:rsid w:val="00C23577"/>
    <w:rsid w:val="00C23C18"/>
    <w:rsid w:val="00C240D1"/>
    <w:rsid w:val="00C24C34"/>
    <w:rsid w:val="00C24F32"/>
    <w:rsid w:val="00C25239"/>
    <w:rsid w:val="00C25547"/>
    <w:rsid w:val="00C25F87"/>
    <w:rsid w:val="00C2730B"/>
    <w:rsid w:val="00C27DE5"/>
    <w:rsid w:val="00C30420"/>
    <w:rsid w:val="00C30818"/>
    <w:rsid w:val="00C30EDC"/>
    <w:rsid w:val="00C32111"/>
    <w:rsid w:val="00C33D43"/>
    <w:rsid w:val="00C344C2"/>
    <w:rsid w:val="00C34645"/>
    <w:rsid w:val="00C3480D"/>
    <w:rsid w:val="00C34996"/>
    <w:rsid w:val="00C34D03"/>
    <w:rsid w:val="00C34EEF"/>
    <w:rsid w:val="00C366B3"/>
    <w:rsid w:val="00C37528"/>
    <w:rsid w:val="00C3763E"/>
    <w:rsid w:val="00C37646"/>
    <w:rsid w:val="00C37DA4"/>
    <w:rsid w:val="00C4018E"/>
    <w:rsid w:val="00C4078B"/>
    <w:rsid w:val="00C40CC6"/>
    <w:rsid w:val="00C40E5D"/>
    <w:rsid w:val="00C4121A"/>
    <w:rsid w:val="00C412EE"/>
    <w:rsid w:val="00C41443"/>
    <w:rsid w:val="00C41B2C"/>
    <w:rsid w:val="00C41B83"/>
    <w:rsid w:val="00C42282"/>
    <w:rsid w:val="00C430F8"/>
    <w:rsid w:val="00C434CC"/>
    <w:rsid w:val="00C4398C"/>
    <w:rsid w:val="00C439B7"/>
    <w:rsid w:val="00C43FE1"/>
    <w:rsid w:val="00C444A5"/>
    <w:rsid w:val="00C445E5"/>
    <w:rsid w:val="00C44B85"/>
    <w:rsid w:val="00C4576A"/>
    <w:rsid w:val="00C45939"/>
    <w:rsid w:val="00C46AA5"/>
    <w:rsid w:val="00C5017E"/>
    <w:rsid w:val="00C522A6"/>
    <w:rsid w:val="00C52340"/>
    <w:rsid w:val="00C5368A"/>
    <w:rsid w:val="00C53B92"/>
    <w:rsid w:val="00C53C34"/>
    <w:rsid w:val="00C548DF"/>
    <w:rsid w:val="00C54F14"/>
    <w:rsid w:val="00C55498"/>
    <w:rsid w:val="00C55E1B"/>
    <w:rsid w:val="00C56803"/>
    <w:rsid w:val="00C56BFB"/>
    <w:rsid w:val="00C56DA8"/>
    <w:rsid w:val="00C5755D"/>
    <w:rsid w:val="00C6095C"/>
    <w:rsid w:val="00C60D27"/>
    <w:rsid w:val="00C60E8E"/>
    <w:rsid w:val="00C61C45"/>
    <w:rsid w:val="00C61CA9"/>
    <w:rsid w:val="00C61D4C"/>
    <w:rsid w:val="00C6216E"/>
    <w:rsid w:val="00C62527"/>
    <w:rsid w:val="00C62D75"/>
    <w:rsid w:val="00C6304E"/>
    <w:rsid w:val="00C63DD2"/>
    <w:rsid w:val="00C6447B"/>
    <w:rsid w:val="00C646CF"/>
    <w:rsid w:val="00C648D8"/>
    <w:rsid w:val="00C64D0C"/>
    <w:rsid w:val="00C6698F"/>
    <w:rsid w:val="00C66AB3"/>
    <w:rsid w:val="00C66BFF"/>
    <w:rsid w:val="00C66D11"/>
    <w:rsid w:val="00C67378"/>
    <w:rsid w:val="00C679B1"/>
    <w:rsid w:val="00C70263"/>
    <w:rsid w:val="00C706D4"/>
    <w:rsid w:val="00C70A65"/>
    <w:rsid w:val="00C70B69"/>
    <w:rsid w:val="00C7174A"/>
    <w:rsid w:val="00C717DE"/>
    <w:rsid w:val="00C71E7E"/>
    <w:rsid w:val="00C725C8"/>
    <w:rsid w:val="00C734B4"/>
    <w:rsid w:val="00C73569"/>
    <w:rsid w:val="00C73634"/>
    <w:rsid w:val="00C7373E"/>
    <w:rsid w:val="00C73EBF"/>
    <w:rsid w:val="00C7404A"/>
    <w:rsid w:val="00C7443D"/>
    <w:rsid w:val="00C74779"/>
    <w:rsid w:val="00C747F6"/>
    <w:rsid w:val="00C74D0A"/>
    <w:rsid w:val="00C74F7F"/>
    <w:rsid w:val="00C75344"/>
    <w:rsid w:val="00C75722"/>
    <w:rsid w:val="00C767E3"/>
    <w:rsid w:val="00C80A7F"/>
    <w:rsid w:val="00C81574"/>
    <w:rsid w:val="00C81A60"/>
    <w:rsid w:val="00C82079"/>
    <w:rsid w:val="00C82476"/>
    <w:rsid w:val="00C82802"/>
    <w:rsid w:val="00C828A7"/>
    <w:rsid w:val="00C82D1C"/>
    <w:rsid w:val="00C833B8"/>
    <w:rsid w:val="00C834E1"/>
    <w:rsid w:val="00C83AE5"/>
    <w:rsid w:val="00C83D54"/>
    <w:rsid w:val="00C84E8D"/>
    <w:rsid w:val="00C84F23"/>
    <w:rsid w:val="00C8587D"/>
    <w:rsid w:val="00C87B02"/>
    <w:rsid w:val="00C87DE4"/>
    <w:rsid w:val="00C905FA"/>
    <w:rsid w:val="00C90C57"/>
    <w:rsid w:val="00C90CB6"/>
    <w:rsid w:val="00C91124"/>
    <w:rsid w:val="00C92385"/>
    <w:rsid w:val="00C93E2C"/>
    <w:rsid w:val="00C94ED2"/>
    <w:rsid w:val="00C9567A"/>
    <w:rsid w:val="00C956DE"/>
    <w:rsid w:val="00C960B5"/>
    <w:rsid w:val="00C966FA"/>
    <w:rsid w:val="00C96725"/>
    <w:rsid w:val="00C96B2E"/>
    <w:rsid w:val="00C97190"/>
    <w:rsid w:val="00C97194"/>
    <w:rsid w:val="00C9755B"/>
    <w:rsid w:val="00CA0A25"/>
    <w:rsid w:val="00CA0F80"/>
    <w:rsid w:val="00CA14B5"/>
    <w:rsid w:val="00CA1A9C"/>
    <w:rsid w:val="00CA1C45"/>
    <w:rsid w:val="00CA2592"/>
    <w:rsid w:val="00CA29C9"/>
    <w:rsid w:val="00CA300B"/>
    <w:rsid w:val="00CA3AC6"/>
    <w:rsid w:val="00CA3F01"/>
    <w:rsid w:val="00CA44C3"/>
    <w:rsid w:val="00CA47DF"/>
    <w:rsid w:val="00CA4BBE"/>
    <w:rsid w:val="00CA4D12"/>
    <w:rsid w:val="00CA4DAE"/>
    <w:rsid w:val="00CA53D6"/>
    <w:rsid w:val="00CA5F4B"/>
    <w:rsid w:val="00CA6310"/>
    <w:rsid w:val="00CA6B2B"/>
    <w:rsid w:val="00CA6D7F"/>
    <w:rsid w:val="00CA7046"/>
    <w:rsid w:val="00CA7428"/>
    <w:rsid w:val="00CA78B6"/>
    <w:rsid w:val="00CA7B1C"/>
    <w:rsid w:val="00CA7CD5"/>
    <w:rsid w:val="00CA7E0C"/>
    <w:rsid w:val="00CB0042"/>
    <w:rsid w:val="00CB0575"/>
    <w:rsid w:val="00CB05B7"/>
    <w:rsid w:val="00CB09C7"/>
    <w:rsid w:val="00CB0AF7"/>
    <w:rsid w:val="00CB131D"/>
    <w:rsid w:val="00CB1A89"/>
    <w:rsid w:val="00CB1E84"/>
    <w:rsid w:val="00CB25AB"/>
    <w:rsid w:val="00CB27EF"/>
    <w:rsid w:val="00CB3A2E"/>
    <w:rsid w:val="00CB460B"/>
    <w:rsid w:val="00CB4BC8"/>
    <w:rsid w:val="00CB4EE1"/>
    <w:rsid w:val="00CB50FB"/>
    <w:rsid w:val="00CB523E"/>
    <w:rsid w:val="00CB630F"/>
    <w:rsid w:val="00CB64FE"/>
    <w:rsid w:val="00CB6CBD"/>
    <w:rsid w:val="00CB6DB5"/>
    <w:rsid w:val="00CB7716"/>
    <w:rsid w:val="00CB7EF0"/>
    <w:rsid w:val="00CC0C3C"/>
    <w:rsid w:val="00CC0D73"/>
    <w:rsid w:val="00CC10FC"/>
    <w:rsid w:val="00CC166C"/>
    <w:rsid w:val="00CC1C66"/>
    <w:rsid w:val="00CC1DEB"/>
    <w:rsid w:val="00CC1F9C"/>
    <w:rsid w:val="00CC21FF"/>
    <w:rsid w:val="00CC26ED"/>
    <w:rsid w:val="00CC2AEC"/>
    <w:rsid w:val="00CC34E0"/>
    <w:rsid w:val="00CC379F"/>
    <w:rsid w:val="00CC3B6D"/>
    <w:rsid w:val="00CC3D7C"/>
    <w:rsid w:val="00CC4358"/>
    <w:rsid w:val="00CC4F1C"/>
    <w:rsid w:val="00CC5065"/>
    <w:rsid w:val="00CC6CC1"/>
    <w:rsid w:val="00CC72D3"/>
    <w:rsid w:val="00CC7606"/>
    <w:rsid w:val="00CD02DA"/>
    <w:rsid w:val="00CD0750"/>
    <w:rsid w:val="00CD0E20"/>
    <w:rsid w:val="00CD0F52"/>
    <w:rsid w:val="00CD1D7A"/>
    <w:rsid w:val="00CD1E49"/>
    <w:rsid w:val="00CD1F35"/>
    <w:rsid w:val="00CD1FDA"/>
    <w:rsid w:val="00CD2086"/>
    <w:rsid w:val="00CD21A1"/>
    <w:rsid w:val="00CD2379"/>
    <w:rsid w:val="00CD248E"/>
    <w:rsid w:val="00CD277C"/>
    <w:rsid w:val="00CD2F16"/>
    <w:rsid w:val="00CD301D"/>
    <w:rsid w:val="00CD327E"/>
    <w:rsid w:val="00CD3711"/>
    <w:rsid w:val="00CD3F12"/>
    <w:rsid w:val="00CD4B2D"/>
    <w:rsid w:val="00CD4EC9"/>
    <w:rsid w:val="00CD56B9"/>
    <w:rsid w:val="00CD5C57"/>
    <w:rsid w:val="00CD64D1"/>
    <w:rsid w:val="00CD656A"/>
    <w:rsid w:val="00CD7DAC"/>
    <w:rsid w:val="00CE042D"/>
    <w:rsid w:val="00CE0485"/>
    <w:rsid w:val="00CE066A"/>
    <w:rsid w:val="00CE154A"/>
    <w:rsid w:val="00CE1A97"/>
    <w:rsid w:val="00CE277A"/>
    <w:rsid w:val="00CE296E"/>
    <w:rsid w:val="00CE2FFF"/>
    <w:rsid w:val="00CE31D8"/>
    <w:rsid w:val="00CE3489"/>
    <w:rsid w:val="00CE3933"/>
    <w:rsid w:val="00CE3936"/>
    <w:rsid w:val="00CE3F31"/>
    <w:rsid w:val="00CE415F"/>
    <w:rsid w:val="00CE4C16"/>
    <w:rsid w:val="00CE4DFF"/>
    <w:rsid w:val="00CE50B1"/>
    <w:rsid w:val="00CE5508"/>
    <w:rsid w:val="00CE5A33"/>
    <w:rsid w:val="00CE5A75"/>
    <w:rsid w:val="00CE6168"/>
    <w:rsid w:val="00CE6332"/>
    <w:rsid w:val="00CE63FC"/>
    <w:rsid w:val="00CE66D5"/>
    <w:rsid w:val="00CE6D84"/>
    <w:rsid w:val="00CE7213"/>
    <w:rsid w:val="00CF0154"/>
    <w:rsid w:val="00CF0BF8"/>
    <w:rsid w:val="00CF1071"/>
    <w:rsid w:val="00CF1FF6"/>
    <w:rsid w:val="00CF303C"/>
    <w:rsid w:val="00CF382C"/>
    <w:rsid w:val="00CF3D92"/>
    <w:rsid w:val="00CF4720"/>
    <w:rsid w:val="00CF5910"/>
    <w:rsid w:val="00CF5A10"/>
    <w:rsid w:val="00CF65A5"/>
    <w:rsid w:val="00CF7A08"/>
    <w:rsid w:val="00CF7BB1"/>
    <w:rsid w:val="00D0114D"/>
    <w:rsid w:val="00D01C34"/>
    <w:rsid w:val="00D01DFA"/>
    <w:rsid w:val="00D0204D"/>
    <w:rsid w:val="00D0245A"/>
    <w:rsid w:val="00D03314"/>
    <w:rsid w:val="00D04D95"/>
    <w:rsid w:val="00D056F6"/>
    <w:rsid w:val="00D061A7"/>
    <w:rsid w:val="00D0652C"/>
    <w:rsid w:val="00D077E9"/>
    <w:rsid w:val="00D07E6F"/>
    <w:rsid w:val="00D10001"/>
    <w:rsid w:val="00D103B2"/>
    <w:rsid w:val="00D10971"/>
    <w:rsid w:val="00D114F3"/>
    <w:rsid w:val="00D11A98"/>
    <w:rsid w:val="00D11F48"/>
    <w:rsid w:val="00D122FC"/>
    <w:rsid w:val="00D12609"/>
    <w:rsid w:val="00D1292C"/>
    <w:rsid w:val="00D1297C"/>
    <w:rsid w:val="00D129C1"/>
    <w:rsid w:val="00D12CCF"/>
    <w:rsid w:val="00D12DC1"/>
    <w:rsid w:val="00D131A0"/>
    <w:rsid w:val="00D13311"/>
    <w:rsid w:val="00D136C0"/>
    <w:rsid w:val="00D13D64"/>
    <w:rsid w:val="00D13F42"/>
    <w:rsid w:val="00D14862"/>
    <w:rsid w:val="00D1504F"/>
    <w:rsid w:val="00D1536E"/>
    <w:rsid w:val="00D163D4"/>
    <w:rsid w:val="00D16E5A"/>
    <w:rsid w:val="00D17564"/>
    <w:rsid w:val="00D17837"/>
    <w:rsid w:val="00D215B1"/>
    <w:rsid w:val="00D21EE1"/>
    <w:rsid w:val="00D22034"/>
    <w:rsid w:val="00D2230B"/>
    <w:rsid w:val="00D228AD"/>
    <w:rsid w:val="00D22E29"/>
    <w:rsid w:val="00D23872"/>
    <w:rsid w:val="00D23C93"/>
    <w:rsid w:val="00D242EE"/>
    <w:rsid w:val="00D24675"/>
    <w:rsid w:val="00D24979"/>
    <w:rsid w:val="00D24B07"/>
    <w:rsid w:val="00D24D13"/>
    <w:rsid w:val="00D2513E"/>
    <w:rsid w:val="00D25FB0"/>
    <w:rsid w:val="00D269CB"/>
    <w:rsid w:val="00D26DEF"/>
    <w:rsid w:val="00D27345"/>
    <w:rsid w:val="00D27F07"/>
    <w:rsid w:val="00D30073"/>
    <w:rsid w:val="00D30800"/>
    <w:rsid w:val="00D3088A"/>
    <w:rsid w:val="00D31438"/>
    <w:rsid w:val="00D31665"/>
    <w:rsid w:val="00D316A7"/>
    <w:rsid w:val="00D323A8"/>
    <w:rsid w:val="00D3247D"/>
    <w:rsid w:val="00D3376E"/>
    <w:rsid w:val="00D33FA6"/>
    <w:rsid w:val="00D35248"/>
    <w:rsid w:val="00D35EBE"/>
    <w:rsid w:val="00D37F8C"/>
    <w:rsid w:val="00D40097"/>
    <w:rsid w:val="00D40202"/>
    <w:rsid w:val="00D40C01"/>
    <w:rsid w:val="00D41166"/>
    <w:rsid w:val="00D417BC"/>
    <w:rsid w:val="00D42167"/>
    <w:rsid w:val="00D42BB3"/>
    <w:rsid w:val="00D42DC7"/>
    <w:rsid w:val="00D4342A"/>
    <w:rsid w:val="00D437BA"/>
    <w:rsid w:val="00D438BE"/>
    <w:rsid w:val="00D45054"/>
    <w:rsid w:val="00D464AF"/>
    <w:rsid w:val="00D4672F"/>
    <w:rsid w:val="00D47131"/>
    <w:rsid w:val="00D47705"/>
    <w:rsid w:val="00D47F8A"/>
    <w:rsid w:val="00D500BF"/>
    <w:rsid w:val="00D50227"/>
    <w:rsid w:val="00D504B6"/>
    <w:rsid w:val="00D50658"/>
    <w:rsid w:val="00D509BD"/>
    <w:rsid w:val="00D5128E"/>
    <w:rsid w:val="00D51BBC"/>
    <w:rsid w:val="00D51F9D"/>
    <w:rsid w:val="00D520E2"/>
    <w:rsid w:val="00D52113"/>
    <w:rsid w:val="00D530D1"/>
    <w:rsid w:val="00D530DA"/>
    <w:rsid w:val="00D55066"/>
    <w:rsid w:val="00D55F15"/>
    <w:rsid w:val="00D56021"/>
    <w:rsid w:val="00D56262"/>
    <w:rsid w:val="00D565B0"/>
    <w:rsid w:val="00D56A95"/>
    <w:rsid w:val="00D56CEC"/>
    <w:rsid w:val="00D56E6E"/>
    <w:rsid w:val="00D57E67"/>
    <w:rsid w:val="00D60317"/>
    <w:rsid w:val="00D60A61"/>
    <w:rsid w:val="00D60A85"/>
    <w:rsid w:val="00D616A3"/>
    <w:rsid w:val="00D618DC"/>
    <w:rsid w:val="00D62701"/>
    <w:rsid w:val="00D62E80"/>
    <w:rsid w:val="00D63FCE"/>
    <w:rsid w:val="00D64161"/>
    <w:rsid w:val="00D641A5"/>
    <w:rsid w:val="00D641D1"/>
    <w:rsid w:val="00D64F12"/>
    <w:rsid w:val="00D6511B"/>
    <w:rsid w:val="00D6535D"/>
    <w:rsid w:val="00D65852"/>
    <w:rsid w:val="00D66D5B"/>
    <w:rsid w:val="00D674B6"/>
    <w:rsid w:val="00D67641"/>
    <w:rsid w:val="00D67D91"/>
    <w:rsid w:val="00D67F39"/>
    <w:rsid w:val="00D7067B"/>
    <w:rsid w:val="00D710BF"/>
    <w:rsid w:val="00D71223"/>
    <w:rsid w:val="00D7196F"/>
    <w:rsid w:val="00D728FB"/>
    <w:rsid w:val="00D7290D"/>
    <w:rsid w:val="00D72FEE"/>
    <w:rsid w:val="00D7301C"/>
    <w:rsid w:val="00D736E5"/>
    <w:rsid w:val="00D73F7D"/>
    <w:rsid w:val="00D74535"/>
    <w:rsid w:val="00D745E6"/>
    <w:rsid w:val="00D74ED2"/>
    <w:rsid w:val="00D75997"/>
    <w:rsid w:val="00D765B9"/>
    <w:rsid w:val="00D77DD3"/>
    <w:rsid w:val="00D77E2F"/>
    <w:rsid w:val="00D77EDD"/>
    <w:rsid w:val="00D8002E"/>
    <w:rsid w:val="00D80735"/>
    <w:rsid w:val="00D807A8"/>
    <w:rsid w:val="00D80E7A"/>
    <w:rsid w:val="00D813EC"/>
    <w:rsid w:val="00D822D7"/>
    <w:rsid w:val="00D82739"/>
    <w:rsid w:val="00D8306A"/>
    <w:rsid w:val="00D83764"/>
    <w:rsid w:val="00D84996"/>
    <w:rsid w:val="00D84BD2"/>
    <w:rsid w:val="00D8541D"/>
    <w:rsid w:val="00D85457"/>
    <w:rsid w:val="00D85B7A"/>
    <w:rsid w:val="00D8634C"/>
    <w:rsid w:val="00D868F8"/>
    <w:rsid w:val="00D8786A"/>
    <w:rsid w:val="00D8797B"/>
    <w:rsid w:val="00D87E3B"/>
    <w:rsid w:val="00D9002D"/>
    <w:rsid w:val="00D90BA0"/>
    <w:rsid w:val="00D92145"/>
    <w:rsid w:val="00D92574"/>
    <w:rsid w:val="00D93168"/>
    <w:rsid w:val="00D93961"/>
    <w:rsid w:val="00D939EA"/>
    <w:rsid w:val="00D93D86"/>
    <w:rsid w:val="00D93ED5"/>
    <w:rsid w:val="00D94916"/>
    <w:rsid w:val="00D94D7F"/>
    <w:rsid w:val="00D9534E"/>
    <w:rsid w:val="00D954FF"/>
    <w:rsid w:val="00D96491"/>
    <w:rsid w:val="00D96573"/>
    <w:rsid w:val="00D97112"/>
    <w:rsid w:val="00D9793E"/>
    <w:rsid w:val="00DA018B"/>
    <w:rsid w:val="00DA05D2"/>
    <w:rsid w:val="00DA0F97"/>
    <w:rsid w:val="00DA1220"/>
    <w:rsid w:val="00DA1543"/>
    <w:rsid w:val="00DA2AF4"/>
    <w:rsid w:val="00DA3181"/>
    <w:rsid w:val="00DA3E26"/>
    <w:rsid w:val="00DA40A4"/>
    <w:rsid w:val="00DA4575"/>
    <w:rsid w:val="00DA6D18"/>
    <w:rsid w:val="00DA7292"/>
    <w:rsid w:val="00DA7C1B"/>
    <w:rsid w:val="00DB0CB3"/>
    <w:rsid w:val="00DB1A1A"/>
    <w:rsid w:val="00DB202A"/>
    <w:rsid w:val="00DB203B"/>
    <w:rsid w:val="00DB220D"/>
    <w:rsid w:val="00DB22F4"/>
    <w:rsid w:val="00DB2804"/>
    <w:rsid w:val="00DB28FD"/>
    <w:rsid w:val="00DB2B3C"/>
    <w:rsid w:val="00DB2F73"/>
    <w:rsid w:val="00DB3D06"/>
    <w:rsid w:val="00DB4452"/>
    <w:rsid w:val="00DB4A12"/>
    <w:rsid w:val="00DB4ADD"/>
    <w:rsid w:val="00DB51D3"/>
    <w:rsid w:val="00DB64E0"/>
    <w:rsid w:val="00DB6C20"/>
    <w:rsid w:val="00DB6EEC"/>
    <w:rsid w:val="00DB7424"/>
    <w:rsid w:val="00DB76C3"/>
    <w:rsid w:val="00DB7E53"/>
    <w:rsid w:val="00DC0510"/>
    <w:rsid w:val="00DC0861"/>
    <w:rsid w:val="00DC0CC7"/>
    <w:rsid w:val="00DC2BFA"/>
    <w:rsid w:val="00DC2C69"/>
    <w:rsid w:val="00DC2E55"/>
    <w:rsid w:val="00DC351C"/>
    <w:rsid w:val="00DC4436"/>
    <w:rsid w:val="00DC6EF8"/>
    <w:rsid w:val="00DC7414"/>
    <w:rsid w:val="00DC76A4"/>
    <w:rsid w:val="00DC79BA"/>
    <w:rsid w:val="00DD008F"/>
    <w:rsid w:val="00DD09A3"/>
    <w:rsid w:val="00DD0C60"/>
    <w:rsid w:val="00DD10E1"/>
    <w:rsid w:val="00DD113D"/>
    <w:rsid w:val="00DD1344"/>
    <w:rsid w:val="00DD1BF7"/>
    <w:rsid w:val="00DD2614"/>
    <w:rsid w:val="00DD3016"/>
    <w:rsid w:val="00DD3A7A"/>
    <w:rsid w:val="00DD4483"/>
    <w:rsid w:val="00DD4A03"/>
    <w:rsid w:val="00DD544E"/>
    <w:rsid w:val="00DD59CA"/>
    <w:rsid w:val="00DD5E5C"/>
    <w:rsid w:val="00DD665F"/>
    <w:rsid w:val="00DD6D00"/>
    <w:rsid w:val="00DD7401"/>
    <w:rsid w:val="00DD7547"/>
    <w:rsid w:val="00DE038F"/>
    <w:rsid w:val="00DE18FA"/>
    <w:rsid w:val="00DE2B03"/>
    <w:rsid w:val="00DE3841"/>
    <w:rsid w:val="00DE3C96"/>
    <w:rsid w:val="00DE4519"/>
    <w:rsid w:val="00DE4824"/>
    <w:rsid w:val="00DE56C2"/>
    <w:rsid w:val="00DE5C1D"/>
    <w:rsid w:val="00DE5FDF"/>
    <w:rsid w:val="00DE6564"/>
    <w:rsid w:val="00DE75F4"/>
    <w:rsid w:val="00DF06AF"/>
    <w:rsid w:val="00DF0754"/>
    <w:rsid w:val="00DF077C"/>
    <w:rsid w:val="00DF07B1"/>
    <w:rsid w:val="00DF10DF"/>
    <w:rsid w:val="00DF1131"/>
    <w:rsid w:val="00DF1178"/>
    <w:rsid w:val="00DF174E"/>
    <w:rsid w:val="00DF1EAC"/>
    <w:rsid w:val="00DF2C9A"/>
    <w:rsid w:val="00DF2E0E"/>
    <w:rsid w:val="00DF36DD"/>
    <w:rsid w:val="00DF4DFE"/>
    <w:rsid w:val="00DF5628"/>
    <w:rsid w:val="00DF5986"/>
    <w:rsid w:val="00DF6AFC"/>
    <w:rsid w:val="00DF730C"/>
    <w:rsid w:val="00DF7B91"/>
    <w:rsid w:val="00E00363"/>
    <w:rsid w:val="00E0085E"/>
    <w:rsid w:val="00E0162E"/>
    <w:rsid w:val="00E01D9C"/>
    <w:rsid w:val="00E01F42"/>
    <w:rsid w:val="00E02C4D"/>
    <w:rsid w:val="00E04379"/>
    <w:rsid w:val="00E043EF"/>
    <w:rsid w:val="00E04DBF"/>
    <w:rsid w:val="00E0506F"/>
    <w:rsid w:val="00E055AA"/>
    <w:rsid w:val="00E05B09"/>
    <w:rsid w:val="00E062DD"/>
    <w:rsid w:val="00E06DE1"/>
    <w:rsid w:val="00E07030"/>
    <w:rsid w:val="00E076C3"/>
    <w:rsid w:val="00E077A3"/>
    <w:rsid w:val="00E10121"/>
    <w:rsid w:val="00E106C1"/>
    <w:rsid w:val="00E10F24"/>
    <w:rsid w:val="00E117CA"/>
    <w:rsid w:val="00E1379F"/>
    <w:rsid w:val="00E13C6D"/>
    <w:rsid w:val="00E13C80"/>
    <w:rsid w:val="00E1454F"/>
    <w:rsid w:val="00E14552"/>
    <w:rsid w:val="00E147D4"/>
    <w:rsid w:val="00E14B8C"/>
    <w:rsid w:val="00E14FF7"/>
    <w:rsid w:val="00E15197"/>
    <w:rsid w:val="00E160EA"/>
    <w:rsid w:val="00E17436"/>
    <w:rsid w:val="00E17D87"/>
    <w:rsid w:val="00E20607"/>
    <w:rsid w:val="00E20AA4"/>
    <w:rsid w:val="00E20E3A"/>
    <w:rsid w:val="00E216E0"/>
    <w:rsid w:val="00E21E71"/>
    <w:rsid w:val="00E21FBF"/>
    <w:rsid w:val="00E220B5"/>
    <w:rsid w:val="00E22436"/>
    <w:rsid w:val="00E23423"/>
    <w:rsid w:val="00E239CF"/>
    <w:rsid w:val="00E23A9F"/>
    <w:rsid w:val="00E23D25"/>
    <w:rsid w:val="00E2421C"/>
    <w:rsid w:val="00E24326"/>
    <w:rsid w:val="00E24EBD"/>
    <w:rsid w:val="00E2551A"/>
    <w:rsid w:val="00E25912"/>
    <w:rsid w:val="00E26242"/>
    <w:rsid w:val="00E266C5"/>
    <w:rsid w:val="00E26C1B"/>
    <w:rsid w:val="00E27A88"/>
    <w:rsid w:val="00E27DE8"/>
    <w:rsid w:val="00E27FC4"/>
    <w:rsid w:val="00E305A7"/>
    <w:rsid w:val="00E3079C"/>
    <w:rsid w:val="00E30B05"/>
    <w:rsid w:val="00E30C00"/>
    <w:rsid w:val="00E316FB"/>
    <w:rsid w:val="00E31FD8"/>
    <w:rsid w:val="00E323D4"/>
    <w:rsid w:val="00E331AA"/>
    <w:rsid w:val="00E33244"/>
    <w:rsid w:val="00E33390"/>
    <w:rsid w:val="00E341EA"/>
    <w:rsid w:val="00E3440B"/>
    <w:rsid w:val="00E3489D"/>
    <w:rsid w:val="00E34A28"/>
    <w:rsid w:val="00E34B26"/>
    <w:rsid w:val="00E3634F"/>
    <w:rsid w:val="00E36C2C"/>
    <w:rsid w:val="00E40123"/>
    <w:rsid w:val="00E4073B"/>
    <w:rsid w:val="00E4083A"/>
    <w:rsid w:val="00E42060"/>
    <w:rsid w:val="00E421E2"/>
    <w:rsid w:val="00E42455"/>
    <w:rsid w:val="00E43049"/>
    <w:rsid w:val="00E439FA"/>
    <w:rsid w:val="00E440BF"/>
    <w:rsid w:val="00E44254"/>
    <w:rsid w:val="00E44413"/>
    <w:rsid w:val="00E44FCC"/>
    <w:rsid w:val="00E45219"/>
    <w:rsid w:val="00E45673"/>
    <w:rsid w:val="00E45A47"/>
    <w:rsid w:val="00E46191"/>
    <w:rsid w:val="00E461DE"/>
    <w:rsid w:val="00E47132"/>
    <w:rsid w:val="00E477CB"/>
    <w:rsid w:val="00E50166"/>
    <w:rsid w:val="00E50233"/>
    <w:rsid w:val="00E5084E"/>
    <w:rsid w:val="00E50E40"/>
    <w:rsid w:val="00E50F5A"/>
    <w:rsid w:val="00E5212D"/>
    <w:rsid w:val="00E52704"/>
    <w:rsid w:val="00E535D0"/>
    <w:rsid w:val="00E536B7"/>
    <w:rsid w:val="00E54CA8"/>
    <w:rsid w:val="00E55081"/>
    <w:rsid w:val="00E56C21"/>
    <w:rsid w:val="00E571A6"/>
    <w:rsid w:val="00E571F1"/>
    <w:rsid w:val="00E57976"/>
    <w:rsid w:val="00E608F6"/>
    <w:rsid w:val="00E61A23"/>
    <w:rsid w:val="00E61EB7"/>
    <w:rsid w:val="00E62BE4"/>
    <w:rsid w:val="00E62F17"/>
    <w:rsid w:val="00E630FE"/>
    <w:rsid w:val="00E63BD6"/>
    <w:rsid w:val="00E6480B"/>
    <w:rsid w:val="00E662CA"/>
    <w:rsid w:val="00E66602"/>
    <w:rsid w:val="00E66B55"/>
    <w:rsid w:val="00E66E21"/>
    <w:rsid w:val="00E67361"/>
    <w:rsid w:val="00E701AE"/>
    <w:rsid w:val="00E7099C"/>
    <w:rsid w:val="00E718F0"/>
    <w:rsid w:val="00E7197C"/>
    <w:rsid w:val="00E71E29"/>
    <w:rsid w:val="00E72171"/>
    <w:rsid w:val="00E7255A"/>
    <w:rsid w:val="00E72588"/>
    <w:rsid w:val="00E7355C"/>
    <w:rsid w:val="00E747F6"/>
    <w:rsid w:val="00E74DFD"/>
    <w:rsid w:val="00E75CBE"/>
    <w:rsid w:val="00E7615C"/>
    <w:rsid w:val="00E76759"/>
    <w:rsid w:val="00E76A1F"/>
    <w:rsid w:val="00E77141"/>
    <w:rsid w:val="00E772DA"/>
    <w:rsid w:val="00E778FC"/>
    <w:rsid w:val="00E803E4"/>
    <w:rsid w:val="00E808BE"/>
    <w:rsid w:val="00E80926"/>
    <w:rsid w:val="00E80D02"/>
    <w:rsid w:val="00E81208"/>
    <w:rsid w:val="00E81FE5"/>
    <w:rsid w:val="00E820D1"/>
    <w:rsid w:val="00E82A6D"/>
    <w:rsid w:val="00E82B11"/>
    <w:rsid w:val="00E836BE"/>
    <w:rsid w:val="00E842A4"/>
    <w:rsid w:val="00E84761"/>
    <w:rsid w:val="00E849A0"/>
    <w:rsid w:val="00E84FA2"/>
    <w:rsid w:val="00E85CE0"/>
    <w:rsid w:val="00E85FA9"/>
    <w:rsid w:val="00E861AC"/>
    <w:rsid w:val="00E862A9"/>
    <w:rsid w:val="00E86555"/>
    <w:rsid w:val="00E8670E"/>
    <w:rsid w:val="00E869E4"/>
    <w:rsid w:val="00E8742E"/>
    <w:rsid w:val="00E87FCC"/>
    <w:rsid w:val="00E908E0"/>
    <w:rsid w:val="00E91094"/>
    <w:rsid w:val="00E938B1"/>
    <w:rsid w:val="00E93CFA"/>
    <w:rsid w:val="00E93FCF"/>
    <w:rsid w:val="00E944C3"/>
    <w:rsid w:val="00E9460F"/>
    <w:rsid w:val="00E95835"/>
    <w:rsid w:val="00E95AC3"/>
    <w:rsid w:val="00E95CC4"/>
    <w:rsid w:val="00E965C8"/>
    <w:rsid w:val="00E97242"/>
    <w:rsid w:val="00E977C9"/>
    <w:rsid w:val="00EA0053"/>
    <w:rsid w:val="00EA06E2"/>
    <w:rsid w:val="00EA0DDE"/>
    <w:rsid w:val="00EA1474"/>
    <w:rsid w:val="00EA21BF"/>
    <w:rsid w:val="00EA27BC"/>
    <w:rsid w:val="00EA3073"/>
    <w:rsid w:val="00EA3E3C"/>
    <w:rsid w:val="00EA421E"/>
    <w:rsid w:val="00EA4F7F"/>
    <w:rsid w:val="00EA5FB9"/>
    <w:rsid w:val="00EA6143"/>
    <w:rsid w:val="00EA6213"/>
    <w:rsid w:val="00EA65AB"/>
    <w:rsid w:val="00EA6C03"/>
    <w:rsid w:val="00EA7EFF"/>
    <w:rsid w:val="00EB11A1"/>
    <w:rsid w:val="00EB12A3"/>
    <w:rsid w:val="00EB2013"/>
    <w:rsid w:val="00EB2AAF"/>
    <w:rsid w:val="00EB34B7"/>
    <w:rsid w:val="00EB3AE1"/>
    <w:rsid w:val="00EB40E2"/>
    <w:rsid w:val="00EB42FD"/>
    <w:rsid w:val="00EB4303"/>
    <w:rsid w:val="00EB45D0"/>
    <w:rsid w:val="00EB4906"/>
    <w:rsid w:val="00EB4B53"/>
    <w:rsid w:val="00EB4FB8"/>
    <w:rsid w:val="00EB504A"/>
    <w:rsid w:val="00EB50F3"/>
    <w:rsid w:val="00EB51BC"/>
    <w:rsid w:val="00EB5E96"/>
    <w:rsid w:val="00EB5EC8"/>
    <w:rsid w:val="00EB65D4"/>
    <w:rsid w:val="00EB6631"/>
    <w:rsid w:val="00EB6E2D"/>
    <w:rsid w:val="00EB6EAA"/>
    <w:rsid w:val="00EB7F7C"/>
    <w:rsid w:val="00EC0909"/>
    <w:rsid w:val="00EC0A8F"/>
    <w:rsid w:val="00EC177F"/>
    <w:rsid w:val="00EC1F0F"/>
    <w:rsid w:val="00EC2E1B"/>
    <w:rsid w:val="00EC365D"/>
    <w:rsid w:val="00EC3DF1"/>
    <w:rsid w:val="00EC4055"/>
    <w:rsid w:val="00EC4C59"/>
    <w:rsid w:val="00EC5338"/>
    <w:rsid w:val="00EC59DC"/>
    <w:rsid w:val="00EC60A1"/>
    <w:rsid w:val="00EC6369"/>
    <w:rsid w:val="00EC6DC8"/>
    <w:rsid w:val="00EC70BA"/>
    <w:rsid w:val="00ED0255"/>
    <w:rsid w:val="00ED0466"/>
    <w:rsid w:val="00ED1D32"/>
    <w:rsid w:val="00ED1F5B"/>
    <w:rsid w:val="00ED328F"/>
    <w:rsid w:val="00ED49C8"/>
    <w:rsid w:val="00ED5D20"/>
    <w:rsid w:val="00ED6227"/>
    <w:rsid w:val="00ED6BEF"/>
    <w:rsid w:val="00ED6D69"/>
    <w:rsid w:val="00ED7A34"/>
    <w:rsid w:val="00ED7A80"/>
    <w:rsid w:val="00EE003F"/>
    <w:rsid w:val="00EE0DA1"/>
    <w:rsid w:val="00EE15C6"/>
    <w:rsid w:val="00EE16A4"/>
    <w:rsid w:val="00EE1A80"/>
    <w:rsid w:val="00EE1EC4"/>
    <w:rsid w:val="00EE2157"/>
    <w:rsid w:val="00EE2313"/>
    <w:rsid w:val="00EE2495"/>
    <w:rsid w:val="00EE24DD"/>
    <w:rsid w:val="00EE2530"/>
    <w:rsid w:val="00EE256B"/>
    <w:rsid w:val="00EE2692"/>
    <w:rsid w:val="00EE333F"/>
    <w:rsid w:val="00EE3928"/>
    <w:rsid w:val="00EE46F6"/>
    <w:rsid w:val="00EE47A4"/>
    <w:rsid w:val="00EE4876"/>
    <w:rsid w:val="00EE4AFB"/>
    <w:rsid w:val="00EE520B"/>
    <w:rsid w:val="00EE57D9"/>
    <w:rsid w:val="00EE639A"/>
    <w:rsid w:val="00EE63C0"/>
    <w:rsid w:val="00EE677B"/>
    <w:rsid w:val="00EE6D34"/>
    <w:rsid w:val="00EE72AC"/>
    <w:rsid w:val="00EE751C"/>
    <w:rsid w:val="00EE7990"/>
    <w:rsid w:val="00EE7ACB"/>
    <w:rsid w:val="00EE7CE2"/>
    <w:rsid w:val="00EF0DDB"/>
    <w:rsid w:val="00EF1190"/>
    <w:rsid w:val="00EF203E"/>
    <w:rsid w:val="00EF237A"/>
    <w:rsid w:val="00EF3817"/>
    <w:rsid w:val="00EF3C6C"/>
    <w:rsid w:val="00EF3CED"/>
    <w:rsid w:val="00EF4531"/>
    <w:rsid w:val="00EF4614"/>
    <w:rsid w:val="00EF549B"/>
    <w:rsid w:val="00EF5E0C"/>
    <w:rsid w:val="00EF5E62"/>
    <w:rsid w:val="00EF64A1"/>
    <w:rsid w:val="00EF7864"/>
    <w:rsid w:val="00EF7AEC"/>
    <w:rsid w:val="00F0027F"/>
    <w:rsid w:val="00F0039E"/>
    <w:rsid w:val="00F004DB"/>
    <w:rsid w:val="00F00522"/>
    <w:rsid w:val="00F009CD"/>
    <w:rsid w:val="00F00FBF"/>
    <w:rsid w:val="00F01863"/>
    <w:rsid w:val="00F01CBE"/>
    <w:rsid w:val="00F026D5"/>
    <w:rsid w:val="00F02D8C"/>
    <w:rsid w:val="00F02F51"/>
    <w:rsid w:val="00F030E2"/>
    <w:rsid w:val="00F03365"/>
    <w:rsid w:val="00F03C30"/>
    <w:rsid w:val="00F03EF5"/>
    <w:rsid w:val="00F04E8B"/>
    <w:rsid w:val="00F05911"/>
    <w:rsid w:val="00F0597E"/>
    <w:rsid w:val="00F061ED"/>
    <w:rsid w:val="00F063EC"/>
    <w:rsid w:val="00F0670A"/>
    <w:rsid w:val="00F06981"/>
    <w:rsid w:val="00F07275"/>
    <w:rsid w:val="00F07358"/>
    <w:rsid w:val="00F07882"/>
    <w:rsid w:val="00F07A9D"/>
    <w:rsid w:val="00F11645"/>
    <w:rsid w:val="00F117FC"/>
    <w:rsid w:val="00F11F3C"/>
    <w:rsid w:val="00F12368"/>
    <w:rsid w:val="00F129C0"/>
    <w:rsid w:val="00F12F9A"/>
    <w:rsid w:val="00F139B1"/>
    <w:rsid w:val="00F13D40"/>
    <w:rsid w:val="00F13D6C"/>
    <w:rsid w:val="00F140FE"/>
    <w:rsid w:val="00F149FF"/>
    <w:rsid w:val="00F15860"/>
    <w:rsid w:val="00F16CFB"/>
    <w:rsid w:val="00F170E2"/>
    <w:rsid w:val="00F17127"/>
    <w:rsid w:val="00F17502"/>
    <w:rsid w:val="00F17992"/>
    <w:rsid w:val="00F17D2E"/>
    <w:rsid w:val="00F200B4"/>
    <w:rsid w:val="00F207AB"/>
    <w:rsid w:val="00F20FF1"/>
    <w:rsid w:val="00F21271"/>
    <w:rsid w:val="00F21E0E"/>
    <w:rsid w:val="00F21F7B"/>
    <w:rsid w:val="00F222A8"/>
    <w:rsid w:val="00F22770"/>
    <w:rsid w:val="00F22BE4"/>
    <w:rsid w:val="00F22CA9"/>
    <w:rsid w:val="00F240C8"/>
    <w:rsid w:val="00F246B8"/>
    <w:rsid w:val="00F24896"/>
    <w:rsid w:val="00F24AB5"/>
    <w:rsid w:val="00F24D98"/>
    <w:rsid w:val="00F24F98"/>
    <w:rsid w:val="00F251E1"/>
    <w:rsid w:val="00F258CB"/>
    <w:rsid w:val="00F25A8C"/>
    <w:rsid w:val="00F26201"/>
    <w:rsid w:val="00F26939"/>
    <w:rsid w:val="00F26D43"/>
    <w:rsid w:val="00F27089"/>
    <w:rsid w:val="00F27BC5"/>
    <w:rsid w:val="00F30A8D"/>
    <w:rsid w:val="00F31173"/>
    <w:rsid w:val="00F31BD8"/>
    <w:rsid w:val="00F3215D"/>
    <w:rsid w:val="00F32B84"/>
    <w:rsid w:val="00F32F87"/>
    <w:rsid w:val="00F331E6"/>
    <w:rsid w:val="00F336C9"/>
    <w:rsid w:val="00F33B79"/>
    <w:rsid w:val="00F340F7"/>
    <w:rsid w:val="00F345A0"/>
    <w:rsid w:val="00F34B05"/>
    <w:rsid w:val="00F356BA"/>
    <w:rsid w:val="00F35B18"/>
    <w:rsid w:val="00F362E3"/>
    <w:rsid w:val="00F37324"/>
    <w:rsid w:val="00F40E0F"/>
    <w:rsid w:val="00F41629"/>
    <w:rsid w:val="00F41A8D"/>
    <w:rsid w:val="00F41DDD"/>
    <w:rsid w:val="00F41DF7"/>
    <w:rsid w:val="00F41E08"/>
    <w:rsid w:val="00F42ED5"/>
    <w:rsid w:val="00F43032"/>
    <w:rsid w:val="00F431CC"/>
    <w:rsid w:val="00F4323C"/>
    <w:rsid w:val="00F433CC"/>
    <w:rsid w:val="00F43620"/>
    <w:rsid w:val="00F43C03"/>
    <w:rsid w:val="00F445FE"/>
    <w:rsid w:val="00F44D93"/>
    <w:rsid w:val="00F462E8"/>
    <w:rsid w:val="00F46540"/>
    <w:rsid w:val="00F465B2"/>
    <w:rsid w:val="00F4687F"/>
    <w:rsid w:val="00F46B57"/>
    <w:rsid w:val="00F46D9D"/>
    <w:rsid w:val="00F47170"/>
    <w:rsid w:val="00F47718"/>
    <w:rsid w:val="00F47A00"/>
    <w:rsid w:val="00F5004B"/>
    <w:rsid w:val="00F50329"/>
    <w:rsid w:val="00F5043C"/>
    <w:rsid w:val="00F506D7"/>
    <w:rsid w:val="00F51FBA"/>
    <w:rsid w:val="00F53428"/>
    <w:rsid w:val="00F53653"/>
    <w:rsid w:val="00F53672"/>
    <w:rsid w:val="00F53E01"/>
    <w:rsid w:val="00F543A8"/>
    <w:rsid w:val="00F546BA"/>
    <w:rsid w:val="00F552DD"/>
    <w:rsid w:val="00F5557B"/>
    <w:rsid w:val="00F56444"/>
    <w:rsid w:val="00F5684B"/>
    <w:rsid w:val="00F575C6"/>
    <w:rsid w:val="00F57B2E"/>
    <w:rsid w:val="00F57B5D"/>
    <w:rsid w:val="00F57DC3"/>
    <w:rsid w:val="00F6118D"/>
    <w:rsid w:val="00F62079"/>
    <w:rsid w:val="00F6592D"/>
    <w:rsid w:val="00F65FEA"/>
    <w:rsid w:val="00F661A0"/>
    <w:rsid w:val="00F67122"/>
    <w:rsid w:val="00F678D5"/>
    <w:rsid w:val="00F678E7"/>
    <w:rsid w:val="00F67C27"/>
    <w:rsid w:val="00F70004"/>
    <w:rsid w:val="00F70D72"/>
    <w:rsid w:val="00F71318"/>
    <w:rsid w:val="00F71E5C"/>
    <w:rsid w:val="00F73808"/>
    <w:rsid w:val="00F73E52"/>
    <w:rsid w:val="00F74300"/>
    <w:rsid w:val="00F74533"/>
    <w:rsid w:val="00F74A96"/>
    <w:rsid w:val="00F7579A"/>
    <w:rsid w:val="00F75A86"/>
    <w:rsid w:val="00F75E4A"/>
    <w:rsid w:val="00F769FB"/>
    <w:rsid w:val="00F77A19"/>
    <w:rsid w:val="00F77A41"/>
    <w:rsid w:val="00F80015"/>
    <w:rsid w:val="00F81007"/>
    <w:rsid w:val="00F81185"/>
    <w:rsid w:val="00F811AF"/>
    <w:rsid w:val="00F8127D"/>
    <w:rsid w:val="00F81B81"/>
    <w:rsid w:val="00F81CC2"/>
    <w:rsid w:val="00F81CE7"/>
    <w:rsid w:val="00F8217B"/>
    <w:rsid w:val="00F82498"/>
    <w:rsid w:val="00F82514"/>
    <w:rsid w:val="00F82A8F"/>
    <w:rsid w:val="00F83102"/>
    <w:rsid w:val="00F833EB"/>
    <w:rsid w:val="00F839A3"/>
    <w:rsid w:val="00F83E13"/>
    <w:rsid w:val="00F844D2"/>
    <w:rsid w:val="00F846BB"/>
    <w:rsid w:val="00F84AA4"/>
    <w:rsid w:val="00F85530"/>
    <w:rsid w:val="00F8562E"/>
    <w:rsid w:val="00F85847"/>
    <w:rsid w:val="00F85BEC"/>
    <w:rsid w:val="00F85C7D"/>
    <w:rsid w:val="00F86679"/>
    <w:rsid w:val="00F866EC"/>
    <w:rsid w:val="00F86D62"/>
    <w:rsid w:val="00F9023D"/>
    <w:rsid w:val="00F905AC"/>
    <w:rsid w:val="00F907C5"/>
    <w:rsid w:val="00F91ECD"/>
    <w:rsid w:val="00F924AB"/>
    <w:rsid w:val="00F929CD"/>
    <w:rsid w:val="00F939C5"/>
    <w:rsid w:val="00F95209"/>
    <w:rsid w:val="00F95869"/>
    <w:rsid w:val="00F96E1B"/>
    <w:rsid w:val="00F96EEB"/>
    <w:rsid w:val="00F97373"/>
    <w:rsid w:val="00FA0B8D"/>
    <w:rsid w:val="00FA14CA"/>
    <w:rsid w:val="00FA1BA3"/>
    <w:rsid w:val="00FA2238"/>
    <w:rsid w:val="00FA293C"/>
    <w:rsid w:val="00FA2DD4"/>
    <w:rsid w:val="00FA3A46"/>
    <w:rsid w:val="00FA4111"/>
    <w:rsid w:val="00FA4AB2"/>
    <w:rsid w:val="00FA4D5B"/>
    <w:rsid w:val="00FA4E7A"/>
    <w:rsid w:val="00FA4ECD"/>
    <w:rsid w:val="00FA72EA"/>
    <w:rsid w:val="00FA7AF9"/>
    <w:rsid w:val="00FA7B80"/>
    <w:rsid w:val="00FB0816"/>
    <w:rsid w:val="00FB0824"/>
    <w:rsid w:val="00FB0A84"/>
    <w:rsid w:val="00FB0BB9"/>
    <w:rsid w:val="00FB0C94"/>
    <w:rsid w:val="00FB0E37"/>
    <w:rsid w:val="00FB10DD"/>
    <w:rsid w:val="00FB17BC"/>
    <w:rsid w:val="00FB20BF"/>
    <w:rsid w:val="00FB32A7"/>
    <w:rsid w:val="00FB3CF1"/>
    <w:rsid w:val="00FB3FAD"/>
    <w:rsid w:val="00FB4064"/>
    <w:rsid w:val="00FB417F"/>
    <w:rsid w:val="00FB5125"/>
    <w:rsid w:val="00FB5303"/>
    <w:rsid w:val="00FB5AFA"/>
    <w:rsid w:val="00FB649C"/>
    <w:rsid w:val="00FB689E"/>
    <w:rsid w:val="00FB69A0"/>
    <w:rsid w:val="00FB6B36"/>
    <w:rsid w:val="00FB70E0"/>
    <w:rsid w:val="00FB7304"/>
    <w:rsid w:val="00FB7BBE"/>
    <w:rsid w:val="00FB7F5F"/>
    <w:rsid w:val="00FC01F4"/>
    <w:rsid w:val="00FC07FC"/>
    <w:rsid w:val="00FC09A3"/>
    <w:rsid w:val="00FC1055"/>
    <w:rsid w:val="00FC12B6"/>
    <w:rsid w:val="00FC15B6"/>
    <w:rsid w:val="00FC15E1"/>
    <w:rsid w:val="00FC1A5C"/>
    <w:rsid w:val="00FC2069"/>
    <w:rsid w:val="00FC2CF5"/>
    <w:rsid w:val="00FC42A2"/>
    <w:rsid w:val="00FC4874"/>
    <w:rsid w:val="00FC4D92"/>
    <w:rsid w:val="00FC4F1E"/>
    <w:rsid w:val="00FC52FE"/>
    <w:rsid w:val="00FC595A"/>
    <w:rsid w:val="00FC59B6"/>
    <w:rsid w:val="00FC601D"/>
    <w:rsid w:val="00FC60BD"/>
    <w:rsid w:val="00FC64B9"/>
    <w:rsid w:val="00FC675B"/>
    <w:rsid w:val="00FC6A66"/>
    <w:rsid w:val="00FC6D4D"/>
    <w:rsid w:val="00FC6DE0"/>
    <w:rsid w:val="00FC6F58"/>
    <w:rsid w:val="00FC7BEF"/>
    <w:rsid w:val="00FC7CBB"/>
    <w:rsid w:val="00FD0F3A"/>
    <w:rsid w:val="00FD144D"/>
    <w:rsid w:val="00FD1893"/>
    <w:rsid w:val="00FD2094"/>
    <w:rsid w:val="00FD2D01"/>
    <w:rsid w:val="00FD35BE"/>
    <w:rsid w:val="00FD3610"/>
    <w:rsid w:val="00FD3751"/>
    <w:rsid w:val="00FD404A"/>
    <w:rsid w:val="00FD4C07"/>
    <w:rsid w:val="00FD5CB1"/>
    <w:rsid w:val="00FD6524"/>
    <w:rsid w:val="00FD663E"/>
    <w:rsid w:val="00FD7E24"/>
    <w:rsid w:val="00FE0D64"/>
    <w:rsid w:val="00FE0E14"/>
    <w:rsid w:val="00FE2282"/>
    <w:rsid w:val="00FE269E"/>
    <w:rsid w:val="00FE27D7"/>
    <w:rsid w:val="00FE2F2E"/>
    <w:rsid w:val="00FE3163"/>
    <w:rsid w:val="00FE32CF"/>
    <w:rsid w:val="00FE337A"/>
    <w:rsid w:val="00FE3B8D"/>
    <w:rsid w:val="00FE3FA8"/>
    <w:rsid w:val="00FE4439"/>
    <w:rsid w:val="00FE484F"/>
    <w:rsid w:val="00FE4883"/>
    <w:rsid w:val="00FE60C2"/>
    <w:rsid w:val="00FE710E"/>
    <w:rsid w:val="00FE742E"/>
    <w:rsid w:val="00FE7614"/>
    <w:rsid w:val="00FF0398"/>
    <w:rsid w:val="00FF09BB"/>
    <w:rsid w:val="00FF0FC5"/>
    <w:rsid w:val="00FF1550"/>
    <w:rsid w:val="00FF1614"/>
    <w:rsid w:val="00FF1C0E"/>
    <w:rsid w:val="00FF1F49"/>
    <w:rsid w:val="00FF24CC"/>
    <w:rsid w:val="00FF31C4"/>
    <w:rsid w:val="00FF330F"/>
    <w:rsid w:val="00FF34CA"/>
    <w:rsid w:val="00FF3E76"/>
    <w:rsid w:val="00FF3F36"/>
    <w:rsid w:val="00FF413D"/>
    <w:rsid w:val="00FF43D7"/>
    <w:rsid w:val="00FF66AF"/>
    <w:rsid w:val="00FF6ACF"/>
    <w:rsid w:val="00FF6ED7"/>
    <w:rsid w:val="00FF6FF5"/>
    <w:rsid w:val="00FF7669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480F947"/>
  <w15:docId w15:val="{19B017EC-D54D-43A5-A7B8-A9DB9F67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6932"/>
    <w:pPr>
      <w:spacing w:before="80" w:after="80"/>
    </w:pPr>
    <w:rPr>
      <w:rFonts w:ascii="Calibri" w:hAnsi="Calibri"/>
      <w:sz w:val="22"/>
      <w:lang w:eastAsia="en-US"/>
    </w:rPr>
  </w:style>
  <w:style w:type="paragraph" w:styleId="Ttulo1">
    <w:name w:val="heading 1"/>
    <w:aliases w:val="Section,Section Heading,CAPÍTULO,Capítulo,H1,OdsKap1"/>
    <w:basedOn w:val="Normal"/>
    <w:next w:val="Normal"/>
    <w:link w:val="Ttulo1Char"/>
    <w:qFormat/>
    <w:rsid w:val="00027C59"/>
    <w:pPr>
      <w:keepNext/>
      <w:numPr>
        <w:numId w:val="1"/>
      </w:numPr>
      <w:pBdr>
        <w:bottom w:val="single" w:sz="6" w:space="1" w:color="7F7F7F"/>
      </w:pBdr>
      <w:spacing w:before="480" w:after="120"/>
      <w:outlineLvl w:val="0"/>
    </w:pPr>
    <w:rPr>
      <w:rFonts w:eastAsia="Batang" w:cs="Calibri"/>
      <w:b/>
      <w:kern w:val="28"/>
      <w:sz w:val="28"/>
    </w:rPr>
  </w:style>
  <w:style w:type="paragraph" w:styleId="Ttulo2">
    <w:name w:val="heading 2"/>
    <w:aliases w:val="h2,2,Header 2,l2,Level 2 Head,H2,heading 2,h21,21,Header 21,l21,Level 2 Head1,H21,heading 21,h22,22,Header 22,l22,Level 2 Head2,H22,heading 22,h211,211,Header 211,l211,Level 2 Head11,H211,heading 211,h23,23,Header 23,l23,Level 2 Head3,OdsKap2"/>
    <w:basedOn w:val="Normal"/>
    <w:next w:val="Normal"/>
    <w:link w:val="Ttulo2Char"/>
    <w:qFormat/>
    <w:rsid w:val="00027C59"/>
    <w:pPr>
      <w:keepNext/>
      <w:numPr>
        <w:ilvl w:val="1"/>
        <w:numId w:val="1"/>
      </w:numPr>
      <w:spacing w:before="360" w:after="120"/>
      <w:contextualSpacing/>
      <w:outlineLvl w:val="1"/>
    </w:pPr>
    <w:rPr>
      <w:rFonts w:cs="Calibri"/>
      <w:b/>
      <w:sz w:val="24"/>
    </w:rPr>
  </w:style>
  <w:style w:type="paragraph" w:styleId="Ttulo3">
    <w:name w:val="heading 3"/>
    <w:aliases w:val="Heading 3 Char1,Heading 3 Char Char,Heading 3 Char2 Char Char,Heading 3 Char Char1 Char Char,Heading 3 Char1 Char1 Char Char,Heading 3 Char Char Char1 Char Char,Subitem,alltoc"/>
    <w:basedOn w:val="Normal"/>
    <w:next w:val="Normal"/>
    <w:qFormat/>
    <w:rsid w:val="00027C59"/>
    <w:pPr>
      <w:keepNext/>
      <w:numPr>
        <w:ilvl w:val="2"/>
        <w:numId w:val="1"/>
      </w:numPr>
      <w:spacing w:before="360" w:after="60"/>
      <w:outlineLvl w:val="2"/>
    </w:pPr>
    <w:rPr>
      <w:rFonts w:cs="Calibri"/>
      <w:b/>
      <w:sz w:val="24"/>
    </w:rPr>
  </w:style>
  <w:style w:type="paragraph" w:styleId="Ttulo4">
    <w:name w:val="heading 4"/>
    <w:aliases w:val="Heading 4 Char,H4"/>
    <w:basedOn w:val="Normal"/>
    <w:next w:val="Normal"/>
    <w:link w:val="Ttulo4Char"/>
    <w:qFormat/>
    <w:rsid w:val="00C828A7"/>
    <w:pPr>
      <w:keepNext/>
      <w:numPr>
        <w:ilvl w:val="3"/>
        <w:numId w:val="1"/>
      </w:numPr>
      <w:spacing w:before="360" w:after="60"/>
      <w:outlineLvl w:val="3"/>
    </w:pPr>
    <w:rPr>
      <w:b/>
      <w:bCs/>
      <w:sz w:val="24"/>
      <w:szCs w:val="28"/>
    </w:rPr>
  </w:style>
  <w:style w:type="paragraph" w:styleId="Ttulo5">
    <w:name w:val="heading 5"/>
    <w:basedOn w:val="Normal"/>
    <w:next w:val="Normal"/>
    <w:qFormat/>
    <w:rsid w:val="00345DF1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346E4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qFormat/>
    <w:rsid w:val="00346E4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346E4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346E4F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LOCKPARA">
    <w:name w:val="A BLOCK PARA"/>
    <w:basedOn w:val="Normal"/>
    <w:rPr>
      <w:rFonts w:ascii="Book Antiqua" w:hAnsi="Book Antiqua"/>
    </w:rPr>
  </w:style>
  <w:style w:type="paragraph" w:customStyle="1" w:styleId="ABULLET">
    <w:name w:val="A BULLET"/>
    <w:basedOn w:val="ABLOCKPARA"/>
    <w:pPr>
      <w:ind w:left="331" w:hanging="331"/>
    </w:pPr>
  </w:style>
  <w:style w:type="paragraph" w:customStyle="1" w:styleId="AINDENTEDBULLET">
    <w:name w:val="A INDENTED BULLET"/>
    <w:basedOn w:val="ABLOCKPARA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pPr>
      <w:ind w:left="331"/>
    </w:pPr>
  </w:style>
  <w:style w:type="paragraph" w:styleId="Rodap">
    <w:name w:val="footer"/>
    <w:basedOn w:val="Normal"/>
    <w:rsid w:val="00612ABC"/>
    <w:pPr>
      <w:tabs>
        <w:tab w:val="center" w:pos="4320"/>
        <w:tab w:val="right" w:pos="8640"/>
      </w:tabs>
    </w:pPr>
    <w:rPr>
      <w:sz w:val="16"/>
    </w:rPr>
  </w:style>
  <w:style w:type="paragraph" w:styleId="Cabealho">
    <w:name w:val="header"/>
    <w:basedOn w:val="Normal"/>
    <w:rsid w:val="00291220"/>
    <w:pPr>
      <w:tabs>
        <w:tab w:val="center" w:pos="4320"/>
        <w:tab w:val="right" w:pos="8640"/>
      </w:tabs>
      <w:spacing w:before="0" w:after="0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qFormat/>
    <w:rsid w:val="004D214E"/>
    <w:pPr>
      <w:suppressLineNumbers/>
      <w:tabs>
        <w:tab w:val="left" w:pos="403"/>
        <w:tab w:val="right" w:leader="dot" w:pos="10070"/>
      </w:tabs>
      <w:spacing w:before="0" w:after="0"/>
    </w:pPr>
    <w:rPr>
      <w:b/>
    </w:rPr>
  </w:style>
  <w:style w:type="paragraph" w:styleId="Sumrio2">
    <w:name w:val="toc 2"/>
    <w:basedOn w:val="Normal"/>
    <w:next w:val="Normal"/>
    <w:autoRedefine/>
    <w:uiPriority w:val="39"/>
    <w:qFormat/>
    <w:rsid w:val="003A6B79"/>
    <w:pPr>
      <w:suppressLineNumbers/>
      <w:tabs>
        <w:tab w:val="left" w:pos="880"/>
        <w:tab w:val="right" w:leader="dot" w:pos="10070"/>
      </w:tabs>
      <w:spacing w:before="0" w:after="0"/>
      <w:ind w:left="202"/>
    </w:pPr>
    <w:rPr>
      <w:sz w:val="20"/>
    </w:rPr>
  </w:style>
  <w:style w:type="character" w:styleId="Hyperlink">
    <w:name w:val="Hyperlink"/>
    <w:uiPriority w:val="99"/>
    <w:rsid w:val="00346E4F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qFormat/>
    <w:rsid w:val="003A6B79"/>
    <w:pPr>
      <w:suppressLineNumbers/>
      <w:tabs>
        <w:tab w:val="left" w:pos="1320"/>
        <w:tab w:val="right" w:leader="dot" w:pos="10070"/>
      </w:tabs>
      <w:spacing w:before="0" w:after="0"/>
      <w:ind w:left="403"/>
    </w:pPr>
    <w:rPr>
      <w:sz w:val="20"/>
    </w:rPr>
  </w:style>
  <w:style w:type="character" w:styleId="Refdecomentrio">
    <w:name w:val="annotation reference"/>
    <w:semiHidden/>
    <w:rsid w:val="00E9724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E97242"/>
    <w:rPr>
      <w:sz w:val="20"/>
    </w:rPr>
  </w:style>
  <w:style w:type="paragraph" w:styleId="Assuntodocomentrio">
    <w:name w:val="annotation subject"/>
    <w:basedOn w:val="Textodecomentrio"/>
    <w:next w:val="Textodecomentrio"/>
    <w:semiHidden/>
    <w:rsid w:val="00E97242"/>
    <w:rPr>
      <w:b/>
      <w:bCs/>
    </w:rPr>
  </w:style>
  <w:style w:type="paragraph" w:styleId="Textodebalo">
    <w:name w:val="Balloon Text"/>
    <w:basedOn w:val="Normal"/>
    <w:semiHidden/>
    <w:rsid w:val="00E9724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9B4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rsid w:val="00765796"/>
    <w:pPr>
      <w:shd w:val="clear" w:color="auto" w:fill="000080"/>
    </w:pPr>
    <w:rPr>
      <w:rFonts w:ascii="Tahoma" w:hAnsi="Tahoma" w:cs="Tahoma"/>
      <w:sz w:val="20"/>
    </w:rPr>
  </w:style>
  <w:style w:type="paragraph" w:styleId="Textodenotadefim">
    <w:name w:val="endnote text"/>
    <w:basedOn w:val="Normal"/>
    <w:semiHidden/>
    <w:rsid w:val="00F82A8F"/>
    <w:rPr>
      <w:sz w:val="20"/>
    </w:rPr>
  </w:style>
  <w:style w:type="character" w:styleId="Refdenotadefim">
    <w:name w:val="endnote reference"/>
    <w:semiHidden/>
    <w:rsid w:val="00F82A8F"/>
    <w:rPr>
      <w:vertAlign w:val="superscript"/>
    </w:rPr>
  </w:style>
  <w:style w:type="character" w:styleId="Nmerodepgina">
    <w:name w:val="page number"/>
    <w:basedOn w:val="Fontepargpadro"/>
    <w:rsid w:val="00F01CBE"/>
  </w:style>
  <w:style w:type="character" w:styleId="HiperlinkVisitado">
    <w:name w:val="FollowedHyperlink"/>
    <w:rsid w:val="00833B12"/>
    <w:rPr>
      <w:color w:val="800080"/>
      <w:u w:val="single"/>
    </w:rPr>
  </w:style>
  <w:style w:type="paragraph" w:styleId="Textodenotaderodap">
    <w:name w:val="footnote text"/>
    <w:basedOn w:val="Normal"/>
    <w:semiHidden/>
    <w:rsid w:val="002C1EC9"/>
    <w:rPr>
      <w:sz w:val="20"/>
    </w:rPr>
  </w:style>
  <w:style w:type="character" w:styleId="Refdenotaderodap">
    <w:name w:val="footnote reference"/>
    <w:semiHidden/>
    <w:rsid w:val="002C1EC9"/>
    <w:rPr>
      <w:vertAlign w:val="superscript"/>
    </w:rPr>
  </w:style>
  <w:style w:type="character" w:customStyle="1" w:styleId="Ttulo2Char">
    <w:name w:val="Título 2 Char"/>
    <w:aliases w:val="h2 Char,2 Char,Header 2 Char,l2 Char,Level 2 Head Char,H2 Char,heading 2 Char,h21 Char,21 Char,Header 21 Char,l21 Char,Level 2 Head1 Char,H21 Char,heading 21 Char,h22 Char,22 Char,Header 22 Char,l22 Char,Level 2 Head2 Char,H22 Char,23 Char"/>
    <w:link w:val="Ttulo2"/>
    <w:rsid w:val="00027C59"/>
    <w:rPr>
      <w:rFonts w:ascii="Calibri" w:hAnsi="Calibri" w:cs="Calibri"/>
      <w:b/>
      <w:sz w:val="24"/>
      <w:lang w:eastAsia="en-US"/>
    </w:rPr>
  </w:style>
  <w:style w:type="paragraph" w:styleId="NormalWeb">
    <w:name w:val="Normal (Web)"/>
    <w:basedOn w:val="Normal"/>
    <w:uiPriority w:val="99"/>
    <w:rsid w:val="00E23A9F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Legenda">
    <w:name w:val="caption"/>
    <w:basedOn w:val="Normal"/>
    <w:next w:val="Normal"/>
    <w:qFormat/>
    <w:rsid w:val="008E24AF"/>
    <w:rPr>
      <w:rFonts w:eastAsia="SimSun"/>
      <w:b/>
      <w:bCs/>
      <w:sz w:val="20"/>
    </w:rPr>
  </w:style>
  <w:style w:type="paragraph" w:styleId="Commarcadores3">
    <w:name w:val="List Bullet 3"/>
    <w:basedOn w:val="Normal"/>
    <w:rsid w:val="001D4D61"/>
    <w:pPr>
      <w:numPr>
        <w:numId w:val="4"/>
      </w:numPr>
      <w:spacing w:before="0" w:after="0"/>
      <w:contextualSpacing/>
    </w:pPr>
  </w:style>
  <w:style w:type="paragraph" w:styleId="Commarcadores">
    <w:name w:val="List Bullet"/>
    <w:basedOn w:val="Normal"/>
    <w:rsid w:val="001D4D61"/>
    <w:pPr>
      <w:numPr>
        <w:numId w:val="2"/>
      </w:numPr>
      <w:spacing w:before="0" w:after="0"/>
      <w:contextualSpacing/>
    </w:pPr>
  </w:style>
  <w:style w:type="paragraph" w:styleId="Ttulo">
    <w:name w:val="Title"/>
    <w:basedOn w:val="Normal"/>
    <w:next w:val="Normal"/>
    <w:link w:val="TtuloChar"/>
    <w:qFormat/>
    <w:rsid w:val="00B96932"/>
    <w:pPr>
      <w:spacing w:before="240" w:after="120"/>
      <w:outlineLvl w:val="0"/>
    </w:pPr>
    <w:rPr>
      <w:rFonts w:ascii="Arial" w:hAnsi="Arial"/>
      <w:b/>
      <w:bCs/>
      <w:kern w:val="28"/>
      <w:sz w:val="28"/>
      <w:szCs w:val="32"/>
    </w:rPr>
  </w:style>
  <w:style w:type="character" w:customStyle="1" w:styleId="TtuloChar">
    <w:name w:val="Título Char"/>
    <w:link w:val="Ttulo"/>
    <w:rsid w:val="00B96932"/>
    <w:rPr>
      <w:rFonts w:ascii="Arial" w:hAnsi="Arial"/>
      <w:b/>
      <w:bCs/>
      <w:kern w:val="28"/>
      <w:sz w:val="28"/>
      <w:szCs w:val="32"/>
    </w:rPr>
  </w:style>
  <w:style w:type="paragraph" w:styleId="Sumrio4">
    <w:name w:val="toc 4"/>
    <w:basedOn w:val="Normal"/>
    <w:next w:val="Normal"/>
    <w:autoRedefine/>
    <w:rsid w:val="003A6B79"/>
    <w:pPr>
      <w:suppressLineNumbers/>
      <w:ind w:left="662"/>
    </w:pPr>
    <w:rPr>
      <w:sz w:val="20"/>
    </w:rPr>
  </w:style>
  <w:style w:type="paragraph" w:styleId="Commarcadores2">
    <w:name w:val="List Bullet 2"/>
    <w:basedOn w:val="Normal"/>
    <w:rsid w:val="001D4D61"/>
    <w:pPr>
      <w:numPr>
        <w:numId w:val="3"/>
      </w:numPr>
      <w:spacing w:before="0" w:after="0"/>
      <w:contextualSpacing/>
    </w:pPr>
  </w:style>
  <w:style w:type="paragraph" w:customStyle="1" w:styleId="TableText">
    <w:name w:val="Table Text"/>
    <w:basedOn w:val="Normal"/>
    <w:qFormat/>
    <w:rsid w:val="00EC2E1B"/>
    <w:pPr>
      <w:tabs>
        <w:tab w:val="left" w:pos="2250"/>
      </w:tabs>
      <w:spacing w:before="0" w:after="0"/>
    </w:pPr>
    <w:rPr>
      <w:sz w:val="20"/>
      <w:szCs w:val="48"/>
    </w:rPr>
  </w:style>
  <w:style w:type="paragraph" w:customStyle="1" w:styleId="TableHeading">
    <w:name w:val="Table Heading"/>
    <w:basedOn w:val="TableText"/>
    <w:qFormat/>
    <w:rsid w:val="00DE5FDF"/>
    <w:rPr>
      <w:b/>
      <w:sz w:val="22"/>
    </w:rPr>
  </w:style>
  <w:style w:type="character" w:customStyle="1" w:styleId="Ttulo1Char">
    <w:name w:val="Título 1 Char"/>
    <w:aliases w:val="Section Char,Section Heading Char,CAPÍTULO Char,Capítulo Char,H1 Char,OdsKap1 Char"/>
    <w:link w:val="Ttulo1"/>
    <w:rsid w:val="00027C59"/>
    <w:rPr>
      <w:rFonts w:ascii="Calibri" w:eastAsia="Batang" w:hAnsi="Calibri" w:cs="Calibri"/>
      <w:b/>
      <w:kern w:val="28"/>
      <w:sz w:val="28"/>
      <w:lang w:eastAsia="en-US"/>
    </w:rPr>
  </w:style>
  <w:style w:type="paragraph" w:styleId="Numerada2">
    <w:name w:val="List Number 2"/>
    <w:basedOn w:val="Normal"/>
    <w:rsid w:val="005B0A46"/>
    <w:pPr>
      <w:numPr>
        <w:numId w:val="6"/>
      </w:numPr>
      <w:spacing w:before="60" w:after="60"/>
      <w:contextualSpacing/>
    </w:pPr>
  </w:style>
  <w:style w:type="paragraph" w:styleId="Numerada3">
    <w:name w:val="List Number 3"/>
    <w:basedOn w:val="Normal"/>
    <w:rsid w:val="0085719D"/>
    <w:pPr>
      <w:numPr>
        <w:numId w:val="7"/>
      </w:numPr>
    </w:pPr>
  </w:style>
  <w:style w:type="paragraph" w:styleId="Numerada">
    <w:name w:val="List Number"/>
    <w:basedOn w:val="Normal"/>
    <w:rsid w:val="00EC4055"/>
    <w:pPr>
      <w:numPr>
        <w:numId w:val="5"/>
      </w:numPr>
    </w:pPr>
  </w:style>
  <w:style w:type="paragraph" w:styleId="Lista2">
    <w:name w:val="List 2"/>
    <w:basedOn w:val="Normal"/>
    <w:rsid w:val="0024212D"/>
    <w:pPr>
      <w:ind w:left="720" w:hanging="360"/>
    </w:pPr>
  </w:style>
  <w:style w:type="paragraph" w:styleId="PargrafodaLista">
    <w:name w:val="List Paragraph"/>
    <w:basedOn w:val="Normal"/>
    <w:qFormat/>
    <w:rsid w:val="00E95AC3"/>
    <w:pPr>
      <w:ind w:left="720"/>
      <w:contextualSpacing/>
    </w:pPr>
  </w:style>
  <w:style w:type="character" w:customStyle="1" w:styleId="TextodecomentrioChar">
    <w:name w:val="Texto de comentário Char"/>
    <w:link w:val="Textodecomentrio"/>
    <w:semiHidden/>
    <w:locked/>
    <w:rsid w:val="005D0712"/>
    <w:rPr>
      <w:rFonts w:ascii="Calibri" w:hAnsi="Calibri"/>
      <w:lang w:val="en-US" w:eastAsia="en-US" w:bidi="ar-SA"/>
    </w:rPr>
  </w:style>
  <w:style w:type="paragraph" w:styleId="Reviso">
    <w:name w:val="Revision"/>
    <w:hidden/>
    <w:uiPriority w:val="99"/>
    <w:semiHidden/>
    <w:rsid w:val="00C10CA9"/>
    <w:rPr>
      <w:rFonts w:ascii="Calibri" w:hAnsi="Calibri"/>
      <w:sz w:val="22"/>
      <w:lang w:val="en-US" w:eastAsia="en-US"/>
    </w:rPr>
  </w:style>
  <w:style w:type="character" w:customStyle="1" w:styleId="CommentTextChar">
    <w:name w:val="Comment Text Char"/>
    <w:semiHidden/>
    <w:locked/>
    <w:rsid w:val="00B30506"/>
    <w:rPr>
      <w:rFonts w:ascii="Calibri" w:hAnsi="Calibri"/>
      <w:lang w:val="en-US" w:eastAsia="en-US" w:bidi="ar-SA"/>
    </w:rPr>
  </w:style>
  <w:style w:type="paragraph" w:customStyle="1" w:styleId="TableListBullet1">
    <w:name w:val="Table List Bullet 1"/>
    <w:basedOn w:val="TableText"/>
    <w:qFormat/>
    <w:rsid w:val="004A2DDC"/>
    <w:pPr>
      <w:numPr>
        <w:numId w:val="8"/>
      </w:numPr>
      <w:tabs>
        <w:tab w:val="clear" w:pos="2250"/>
      </w:tabs>
      <w:ind w:left="144" w:hanging="144"/>
    </w:pPr>
  </w:style>
  <w:style w:type="character" w:styleId="nfase">
    <w:name w:val="Emphasis"/>
    <w:uiPriority w:val="20"/>
    <w:qFormat/>
    <w:rsid w:val="002F251C"/>
    <w:rPr>
      <w:i/>
      <w:iCs/>
    </w:rPr>
  </w:style>
  <w:style w:type="character" w:customStyle="1" w:styleId="nobr">
    <w:name w:val="nobr"/>
    <w:basedOn w:val="Fontepargpadro"/>
    <w:rsid w:val="002F251C"/>
  </w:style>
  <w:style w:type="character" w:styleId="MquinadeescreverHTML">
    <w:name w:val="HTML Typewriter"/>
    <w:uiPriority w:val="99"/>
    <w:unhideWhenUsed/>
    <w:rsid w:val="00F844D2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116218"/>
    <w:rPr>
      <w:rFonts w:ascii="Calibri" w:hAnsi="Calibri"/>
      <w:sz w:val="22"/>
      <w:lang w:val="en-US" w:eastAsia="en-US"/>
    </w:rPr>
  </w:style>
  <w:style w:type="character" w:customStyle="1" w:styleId="icon">
    <w:name w:val="icon"/>
    <w:basedOn w:val="Fontepargpadro"/>
    <w:rsid w:val="00B35B13"/>
  </w:style>
  <w:style w:type="table" w:customStyle="1" w:styleId="MediumShading1-Accent11">
    <w:name w:val="Medium Shading 1 - Accent 11"/>
    <w:basedOn w:val="Tabelanormal"/>
    <w:uiPriority w:val="63"/>
    <w:rsid w:val="00635543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Claro-nfase3">
    <w:name w:val="Light Shading Accent 3"/>
    <w:basedOn w:val="Tabelanormal"/>
    <w:uiPriority w:val="60"/>
    <w:rsid w:val="00B67275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mentoClaro1">
    <w:name w:val="Sombreamento Claro1"/>
    <w:basedOn w:val="Tabelanormal"/>
    <w:uiPriority w:val="60"/>
    <w:rsid w:val="00ED1F5B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staClara-nfase3">
    <w:name w:val="Light List Accent 3"/>
    <w:basedOn w:val="Tabelanormal"/>
    <w:uiPriority w:val="61"/>
    <w:rsid w:val="00B67275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Corpodetexto">
    <w:name w:val="Body Text"/>
    <w:basedOn w:val="Normal"/>
    <w:link w:val="CorpodetextoChar"/>
    <w:rsid w:val="00652C74"/>
    <w:pPr>
      <w:overflowPunct w:val="0"/>
      <w:autoSpaceDE w:val="0"/>
      <w:autoSpaceDN w:val="0"/>
      <w:adjustRightInd w:val="0"/>
      <w:spacing w:before="0" w:after="240"/>
      <w:ind w:left="720"/>
      <w:textAlignment w:val="baseline"/>
    </w:pPr>
    <w:rPr>
      <w:rFonts w:ascii="Times New Roman" w:hAnsi="Times New Roman"/>
      <w:sz w:val="24"/>
    </w:rPr>
  </w:style>
  <w:style w:type="character" w:customStyle="1" w:styleId="CorpodetextoChar">
    <w:name w:val="Corpo de texto Char"/>
    <w:link w:val="Corpodetexto"/>
    <w:rsid w:val="00652C74"/>
    <w:rPr>
      <w:sz w:val="24"/>
      <w:lang w:val="en-US" w:eastAsia="en-US"/>
    </w:rPr>
  </w:style>
  <w:style w:type="paragraph" w:customStyle="1" w:styleId="RUPCorpo1">
    <w:name w:val="RUP Corpo 1"/>
    <w:rsid w:val="00344833"/>
    <w:pPr>
      <w:spacing w:before="120"/>
      <w:ind w:firstLine="425"/>
      <w:jc w:val="both"/>
    </w:pPr>
    <w:rPr>
      <w:rFonts w:ascii="Arial" w:hAnsi="Arial"/>
    </w:rPr>
  </w:style>
  <w:style w:type="character" w:customStyle="1" w:styleId="Ttulo4Char">
    <w:name w:val="Título 4 Char"/>
    <w:aliases w:val="Heading 4 Char Char,H4 Char"/>
    <w:link w:val="Ttulo4"/>
    <w:rsid w:val="00552D51"/>
    <w:rPr>
      <w:rFonts w:ascii="Calibri" w:hAnsi="Calibri"/>
      <w:b/>
      <w:bCs/>
      <w:sz w:val="24"/>
      <w:szCs w:val="28"/>
      <w:lang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433BE"/>
    <w:pPr>
      <w:keepLines/>
      <w:numPr>
        <w:numId w:val="0"/>
      </w:numPr>
      <w:pBdr>
        <w:bottom w:val="none" w:sz="0" w:space="0" w:color="auto"/>
      </w:pBdr>
      <w:spacing w:after="0" w:line="276" w:lineRule="auto"/>
      <w:outlineLvl w:val="9"/>
    </w:pPr>
    <w:rPr>
      <w:rFonts w:ascii="Cambria" w:eastAsia="Times New Roman" w:hAnsi="Cambria" w:cs="Times New Roman"/>
      <w:bCs/>
      <w:color w:val="365F91"/>
      <w:kern w:val="0"/>
      <w:szCs w:val="28"/>
    </w:rPr>
  </w:style>
  <w:style w:type="paragraph" w:customStyle="1" w:styleId="Default">
    <w:name w:val="Default"/>
    <w:rsid w:val="00FA72E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character" w:customStyle="1" w:styleId="messagesuccess1">
    <w:name w:val="message_success1"/>
    <w:basedOn w:val="Fontepargpadro"/>
    <w:rsid w:val="00250013"/>
    <w:rPr>
      <w:color w:val="008000"/>
    </w:rPr>
  </w:style>
  <w:style w:type="character" w:customStyle="1" w:styleId="Citao1">
    <w:name w:val="Citação1"/>
    <w:basedOn w:val="Fontepargpadro"/>
    <w:rsid w:val="00FC4874"/>
  </w:style>
  <w:style w:type="character" w:customStyle="1" w:styleId="postbody1">
    <w:name w:val="postbody1"/>
    <w:basedOn w:val="Fontepargpadro"/>
    <w:rsid w:val="00616E38"/>
    <w:rPr>
      <w:sz w:val="18"/>
      <w:szCs w:val="18"/>
    </w:rPr>
  </w:style>
  <w:style w:type="character" w:customStyle="1" w:styleId="headline">
    <w:name w:val="headline"/>
    <w:basedOn w:val="Fontepargpadro"/>
    <w:rsid w:val="004E6790"/>
  </w:style>
  <w:style w:type="character" w:styleId="MenoPendente">
    <w:name w:val="Unresolved Mention"/>
    <w:basedOn w:val="Fontepargpadro"/>
    <w:uiPriority w:val="99"/>
    <w:semiHidden/>
    <w:unhideWhenUsed/>
    <w:rsid w:val="003121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1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25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6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5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88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0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7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06443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501156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51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352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1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4614904">
                                              <w:marLeft w:val="90"/>
                                              <w:marRight w:val="90"/>
                                              <w:marTop w:val="3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496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497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89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175553">
                                                              <w:marLeft w:val="60"/>
                                                              <w:marRight w:val="6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212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258131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00315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970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261215">
                                          <w:marLeft w:val="90"/>
                                          <w:marRight w:val="9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409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984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872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926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FC6C9"/>
                                                            <w:left w:val="single" w:sz="6" w:space="0" w:color="BFC6C9"/>
                                                            <w:bottom w:val="single" w:sz="6" w:space="0" w:color="BFC6C9"/>
                                                            <w:right w:val="single" w:sz="6" w:space="0" w:color="BFC6C9"/>
                                                          </w:divBdr>
                                                          <w:divsChild>
                                                            <w:div w:id="47961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302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E1E1E2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23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632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361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9748">
      <w:bodyDiv w:val="1"/>
      <w:marLeft w:val="720"/>
      <w:marRight w:val="720"/>
      <w:marTop w:val="720"/>
      <w:marBottom w:val="7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77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348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2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22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4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23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145713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1595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141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178543">
                                          <w:marLeft w:val="90"/>
                                          <w:marRight w:val="9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888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099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20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486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FC6C9"/>
                                                            <w:left w:val="single" w:sz="6" w:space="0" w:color="BFC6C9"/>
                                                            <w:bottom w:val="single" w:sz="6" w:space="0" w:color="BFC6C9"/>
                                                            <w:right w:val="single" w:sz="6" w:space="0" w:color="BFC6C9"/>
                                                          </w:divBdr>
                                                          <w:divsChild>
                                                            <w:div w:id="1405837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838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399960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12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302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527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5579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3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2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1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397953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12478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95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68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27297">
                                          <w:marLeft w:val="90"/>
                                          <w:marRight w:val="9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760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960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26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171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FC6C9"/>
                                                            <w:left w:val="single" w:sz="6" w:space="0" w:color="BFC6C9"/>
                                                            <w:bottom w:val="single" w:sz="6" w:space="0" w:color="BFC6C9"/>
                                                            <w:right w:val="single" w:sz="6" w:space="0" w:color="BFC6C9"/>
                                                          </w:divBdr>
                                                          <w:divsChild>
                                                            <w:div w:id="1900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3432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217325">
                                                                      <w:marLeft w:val="120"/>
                                                                      <w:marRight w:val="120"/>
                                                                      <w:marTop w:val="12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417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8372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407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4877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1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3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67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95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90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0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02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5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52157">
      <w:bodyDiv w:val="1"/>
      <w:marLeft w:val="720"/>
      <w:marRight w:val="720"/>
      <w:marTop w:val="720"/>
      <w:marBottom w:val="7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7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5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6289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542804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98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923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222886">
                                          <w:marLeft w:val="90"/>
                                          <w:marRight w:val="9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5499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487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070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BFC6C9"/>
                                                            <w:left w:val="single" w:sz="6" w:space="0" w:color="BFC6C9"/>
                                                            <w:bottom w:val="single" w:sz="6" w:space="0" w:color="BFC6C9"/>
                                                            <w:right w:val="single" w:sz="6" w:space="0" w:color="BFC6C9"/>
                                                          </w:divBdr>
                                                          <w:divsChild>
                                                            <w:div w:id="1467628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193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0" w:color="E1E1E2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13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436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95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0298">
                          <w:marLeft w:val="-39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443002">
                              <w:marLeft w:val="39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44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140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80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33314">
                                              <w:marLeft w:val="90"/>
                                              <w:marRight w:val="90"/>
                                              <w:marTop w:val="3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24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82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3893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0338295">
                                                              <w:marLeft w:val="60"/>
                                                              <w:marRight w:val="6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162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6932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7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99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062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238560">
                              <w:marLeft w:val="18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28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33075">
                                      <w:marLeft w:val="300"/>
                                      <w:marRight w:val="0"/>
                                      <w:marTop w:val="30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432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yperlink" Target="https://github.com/robysonximenes/Stefanini.Cadastro" TargetMode="External"/><Relationship Id="rId21" Type="http://schemas.openxmlformats.org/officeDocument/2006/relationships/image" Target="media/image5.png"/><Relationship Id="rId34" Type="http://schemas.openxmlformats.org/officeDocument/2006/relationships/oleObject" Target="embeddings/oleObject1.bin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robysonximenes/Stefanini.Cadastro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://localhost:7001/console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yperlink" Target="http://localhost:7001/console/console.portal?_nfpb=true&amp;_pageLabel=AppApplicationInstallPage" TargetMode="Externa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gif"/><Relationship Id="rId27" Type="http://schemas.openxmlformats.org/officeDocument/2006/relationships/image" Target="media/image11.png"/><Relationship Id="rId30" Type="http://schemas.openxmlformats.org/officeDocument/2006/relationships/hyperlink" Target="https://github.com/robysonximenes/Stefanini.Cadastro" TargetMode="External"/><Relationship Id="rId35" Type="http://schemas.openxmlformats.org/officeDocument/2006/relationships/hyperlink" Target="https://github.com/robysonximenes/Stefanini.Cadastro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://localhost:7001/console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emf"/><Relationship Id="rId38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D\Projetos\Sicredi_Black\Sicredi_transicao\_TO_BE\Templates\DES_Manual%20do%20Usua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9BCB51006384469B3C496A561D8B01" ma:contentTypeVersion="3" ma:contentTypeDescription="Create a new document." ma:contentTypeScope="" ma:versionID="6cd2c687aa7a524d62eadf9dee7f0f7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4EA6C5B5-B17E-4D0D-A101-40E279C0F6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1C56BF-A58B-4EE5-BF44-3E6FED0B82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5E5C67-6B13-48D1-8D43-21CD0EB5B9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E46652-6EAF-450E-9AE3-F86A7E556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DES_Manual do Usuario</Template>
  <TotalTime>777</TotalTime>
  <Pages>13</Pages>
  <Words>1329</Words>
  <Characters>7178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Accenture</Company>
  <LinksUpToDate>false</LinksUpToDate>
  <CharactersWithSpaces>8491</CharactersWithSpaces>
  <SharedDoc>false</SharedDoc>
  <HLinks>
    <vt:vector size="48" baseType="variant"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_Toc280625874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_Toc280625873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_Toc280625872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_Toc280625871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_Toc280625870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_Toc280625869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_Toc280625868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_Toc280625867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MDS</dc:subject>
  <dc:creator>IBM_USER</dc:creator>
  <cp:lastModifiedBy>Ximenes</cp:lastModifiedBy>
  <cp:revision>10</cp:revision>
  <cp:lastPrinted>2004-09-03T18:48:00Z</cp:lastPrinted>
  <dcterms:created xsi:type="dcterms:W3CDTF">2013-05-21T20:35:00Z</dcterms:created>
  <dcterms:modified xsi:type="dcterms:W3CDTF">2020-03-16T17:30:00Z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